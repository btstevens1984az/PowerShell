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0E68" w:rsidRPr="00C40E68" w:rsidRDefault="005B3336" w:rsidP="007B2494">
      <w:pPr>
        <w:pStyle w:val="PMSectionHeader"/>
        <w:shd w:val="clear" w:color="auto" w:fill="8DB3E2" w:themeFill="text2" w:themeFillTint="66"/>
        <w:tabs>
          <w:tab w:val="left" w:pos="1170"/>
        </w:tabs>
        <w:jc w:val="center"/>
        <w:rPr>
          <w:rFonts w:asciiTheme="minorHAnsi" w:hAnsiTheme="minorHAnsi" w:cstheme="minorHAnsi"/>
          <w:b w:val="0"/>
          <w:color w:val="FFFFFF" w:themeColor="background1"/>
          <w:sz w:val="28"/>
          <w:szCs w:val="22"/>
        </w:rPr>
      </w:pPr>
      <w:r>
        <w:rPr>
          <w:rFonts w:asciiTheme="minorHAnsi" w:hAnsiTheme="minorHAnsi" w:cstheme="minorHAnsi"/>
          <w:b w:val="0"/>
          <w:color w:val="FFFFFF" w:themeColor="background1"/>
          <w:sz w:val="28"/>
          <w:szCs w:val="22"/>
        </w:rPr>
        <w:t>Update AZ Servers from McAfee VSE Patch 3 to Patch 4</w:t>
      </w:r>
    </w:p>
    <w:p w:rsidR="00D401F1" w:rsidRPr="003D75EA" w:rsidRDefault="005B3336" w:rsidP="007B2494">
      <w:pPr>
        <w:pStyle w:val="PMSectionHeader"/>
        <w:shd w:val="clear" w:color="auto" w:fill="8DB3E2" w:themeFill="text2" w:themeFillTint="66"/>
        <w:tabs>
          <w:tab w:val="left" w:pos="1170"/>
        </w:tabs>
        <w:jc w:val="center"/>
        <w:rPr>
          <w:rFonts w:asciiTheme="minorHAnsi" w:hAnsiTheme="minorHAnsi" w:cstheme="minorHAnsi"/>
          <w:b w:val="0"/>
          <w:color w:val="FFFFFF" w:themeColor="background1"/>
          <w:sz w:val="28"/>
          <w:szCs w:val="22"/>
        </w:rPr>
      </w:pPr>
      <w:r>
        <w:rPr>
          <w:rFonts w:asciiTheme="minorHAnsi" w:hAnsiTheme="minorHAnsi" w:cstheme="minorHAnsi"/>
          <w:b w:val="0"/>
          <w:color w:val="FFFFFF" w:themeColor="background1"/>
          <w:sz w:val="28"/>
          <w:szCs w:val="22"/>
        </w:rPr>
        <w:t xml:space="preserve">McAfee </w:t>
      </w:r>
      <w:proofErr w:type="spellStart"/>
      <w:r>
        <w:rPr>
          <w:rFonts w:asciiTheme="minorHAnsi" w:hAnsiTheme="minorHAnsi" w:cstheme="minorHAnsi"/>
          <w:b w:val="0"/>
          <w:color w:val="FFFFFF" w:themeColor="background1"/>
          <w:sz w:val="28"/>
          <w:szCs w:val="22"/>
        </w:rPr>
        <w:t>ePO</w:t>
      </w:r>
      <w:proofErr w:type="spellEnd"/>
      <w:r>
        <w:rPr>
          <w:rFonts w:asciiTheme="minorHAnsi" w:hAnsiTheme="minorHAnsi" w:cstheme="minorHAnsi"/>
          <w:b w:val="0"/>
          <w:color w:val="FFFFFF" w:themeColor="background1"/>
          <w:sz w:val="28"/>
          <w:szCs w:val="22"/>
        </w:rPr>
        <w:t xml:space="preserve"> </w:t>
      </w:r>
      <w:r w:rsidR="00CA1F90">
        <w:rPr>
          <w:rFonts w:asciiTheme="minorHAnsi" w:hAnsiTheme="minorHAnsi" w:cstheme="minorHAnsi"/>
          <w:b w:val="0"/>
          <w:color w:val="FFFFFF" w:themeColor="background1"/>
          <w:sz w:val="28"/>
          <w:szCs w:val="22"/>
        </w:rPr>
        <w:t>Fallback</w:t>
      </w:r>
      <w:r w:rsidR="00D401F1" w:rsidRPr="003D75EA">
        <w:rPr>
          <w:rFonts w:asciiTheme="minorHAnsi" w:hAnsiTheme="minorHAnsi" w:cstheme="minorHAnsi"/>
          <w:b w:val="0"/>
          <w:color w:val="FFFFFF" w:themeColor="background1"/>
          <w:sz w:val="28"/>
          <w:szCs w:val="22"/>
        </w:rPr>
        <w:t xml:space="preserve"> Script</w:t>
      </w:r>
    </w:p>
    <w:p w:rsidR="00C40E68" w:rsidRDefault="00C40E68" w:rsidP="00C40E68">
      <w:pPr>
        <w:pStyle w:val="PMSectionHeader"/>
        <w:shd w:val="clear" w:color="auto" w:fill="8DB3E2" w:themeFill="text2" w:themeFillTint="66"/>
        <w:jc w:val="center"/>
        <w:rPr>
          <w:rFonts w:asciiTheme="minorHAnsi" w:hAnsiTheme="minorHAnsi" w:cstheme="minorHAnsi"/>
          <w:b w:val="0"/>
          <w:color w:val="FFFFFF" w:themeColor="background1"/>
          <w:sz w:val="24"/>
          <w:szCs w:val="22"/>
        </w:rPr>
      </w:pPr>
      <w:r w:rsidRPr="00C40E68">
        <w:rPr>
          <w:rFonts w:asciiTheme="minorHAnsi" w:hAnsiTheme="minorHAnsi" w:cstheme="minorHAnsi"/>
          <w:b w:val="0"/>
          <w:color w:val="FFFFFF" w:themeColor="background1"/>
          <w:sz w:val="24"/>
          <w:szCs w:val="22"/>
        </w:rPr>
        <w:t xml:space="preserve">Date: </w:t>
      </w:r>
      <w:r w:rsidR="005B3336">
        <w:rPr>
          <w:rFonts w:asciiTheme="minorHAnsi" w:hAnsiTheme="minorHAnsi" w:cstheme="minorHAnsi"/>
          <w:b w:val="0"/>
          <w:color w:val="FFFFFF" w:themeColor="background1"/>
          <w:sz w:val="24"/>
          <w:szCs w:val="22"/>
        </w:rPr>
        <w:t>Tuesday May</w:t>
      </w:r>
      <w:r w:rsidRPr="00C40E68">
        <w:rPr>
          <w:rFonts w:asciiTheme="minorHAnsi" w:hAnsiTheme="minorHAnsi" w:cstheme="minorHAnsi"/>
          <w:b w:val="0"/>
          <w:color w:val="FFFFFF" w:themeColor="background1"/>
          <w:sz w:val="24"/>
          <w:szCs w:val="22"/>
        </w:rPr>
        <w:t xml:space="preserve"> </w:t>
      </w:r>
      <w:r w:rsidR="005B3336">
        <w:rPr>
          <w:rFonts w:asciiTheme="minorHAnsi" w:hAnsiTheme="minorHAnsi" w:cstheme="minorHAnsi"/>
          <w:b w:val="0"/>
          <w:color w:val="FFFFFF" w:themeColor="background1"/>
          <w:sz w:val="24"/>
          <w:szCs w:val="22"/>
        </w:rPr>
        <w:t>20</w:t>
      </w:r>
      <w:r w:rsidRPr="00C40E68">
        <w:rPr>
          <w:rFonts w:asciiTheme="minorHAnsi" w:hAnsiTheme="minorHAnsi" w:cstheme="minorHAnsi"/>
          <w:b w:val="0"/>
          <w:color w:val="FFFFFF" w:themeColor="background1"/>
          <w:sz w:val="24"/>
          <w:szCs w:val="22"/>
          <w:vertAlign w:val="superscript"/>
        </w:rPr>
        <w:t>th</w:t>
      </w:r>
      <w:r w:rsidR="005C71A4">
        <w:rPr>
          <w:rFonts w:asciiTheme="minorHAnsi" w:hAnsiTheme="minorHAnsi" w:cstheme="minorHAnsi"/>
          <w:b w:val="0"/>
          <w:color w:val="FFFFFF" w:themeColor="background1"/>
          <w:sz w:val="24"/>
          <w:szCs w:val="22"/>
        </w:rPr>
        <w:t xml:space="preserve"> 2014 8</w:t>
      </w:r>
      <w:r w:rsidR="005B3336">
        <w:rPr>
          <w:rFonts w:asciiTheme="minorHAnsi" w:hAnsiTheme="minorHAnsi" w:cstheme="minorHAnsi"/>
          <w:b w:val="0"/>
          <w:color w:val="FFFFFF" w:themeColor="background1"/>
          <w:sz w:val="24"/>
          <w:szCs w:val="22"/>
        </w:rPr>
        <w:t>:00</w:t>
      </w:r>
      <w:proofErr w:type="gramStart"/>
      <w:r w:rsidR="005B3336">
        <w:rPr>
          <w:rFonts w:asciiTheme="minorHAnsi" w:hAnsiTheme="minorHAnsi" w:cstheme="minorHAnsi"/>
          <w:b w:val="0"/>
          <w:color w:val="FFFFFF" w:themeColor="background1"/>
          <w:sz w:val="24"/>
          <w:szCs w:val="22"/>
        </w:rPr>
        <w:t>A</w:t>
      </w:r>
      <w:r w:rsidR="005C71A4">
        <w:rPr>
          <w:rFonts w:asciiTheme="minorHAnsi" w:hAnsiTheme="minorHAnsi" w:cstheme="minorHAnsi"/>
          <w:b w:val="0"/>
          <w:color w:val="FFFFFF" w:themeColor="background1"/>
          <w:sz w:val="24"/>
          <w:szCs w:val="22"/>
        </w:rPr>
        <w:t>M</w:t>
      </w:r>
      <w:proofErr w:type="gramEnd"/>
      <w:r w:rsidR="005C71A4">
        <w:rPr>
          <w:rFonts w:asciiTheme="minorHAnsi" w:hAnsiTheme="minorHAnsi" w:cstheme="minorHAnsi"/>
          <w:b w:val="0"/>
          <w:color w:val="FFFFFF" w:themeColor="background1"/>
          <w:sz w:val="24"/>
          <w:szCs w:val="22"/>
        </w:rPr>
        <w:t xml:space="preserve"> Arizona Time (MST -09</w:t>
      </w:r>
      <w:r w:rsidRPr="00C40E68">
        <w:rPr>
          <w:rFonts w:asciiTheme="minorHAnsi" w:hAnsiTheme="minorHAnsi" w:cstheme="minorHAnsi"/>
          <w:b w:val="0"/>
          <w:color w:val="FFFFFF" w:themeColor="background1"/>
          <w:sz w:val="24"/>
          <w:szCs w:val="22"/>
        </w:rPr>
        <w:t>:00)</w:t>
      </w:r>
    </w:p>
    <w:p w:rsidR="00C40E68" w:rsidRPr="00C40E68" w:rsidRDefault="00C40E68" w:rsidP="00C40E68">
      <w:pPr>
        <w:pStyle w:val="PMSectionHeader"/>
        <w:shd w:val="clear" w:color="auto" w:fill="8DB3E2" w:themeFill="text2" w:themeFillTint="66"/>
        <w:jc w:val="center"/>
        <w:rPr>
          <w:rFonts w:asciiTheme="minorHAnsi" w:hAnsiTheme="minorHAnsi" w:cstheme="minorHAnsi"/>
          <w:b w:val="0"/>
          <w:color w:val="FFFFFF" w:themeColor="background1"/>
          <w:sz w:val="24"/>
          <w:szCs w:val="22"/>
        </w:rPr>
      </w:pPr>
      <w:r>
        <w:rPr>
          <w:rFonts w:asciiTheme="minorHAnsi" w:hAnsiTheme="minorHAnsi" w:cstheme="minorHAnsi"/>
          <w:b w:val="0"/>
          <w:color w:val="FFFFFF" w:themeColor="background1"/>
          <w:sz w:val="24"/>
          <w:szCs w:val="22"/>
        </w:rPr>
        <w:t>Conference Bridge Line: 602-747-6338 | Access Code 1559548#</w:t>
      </w:r>
    </w:p>
    <w:p w:rsidR="00D401F1" w:rsidRPr="007B2494" w:rsidRDefault="009211D6">
      <w:pPr>
        <w:rPr>
          <w:rFonts w:asciiTheme="minorHAnsi" w:hAnsiTheme="minorHAnsi" w:cstheme="minorHAnsi"/>
          <w:sz w:val="22"/>
          <w:szCs w:val="22"/>
        </w:rPr>
      </w:pPr>
      <w:r w:rsidRPr="007B2494">
        <w:rPr>
          <w:rFonts w:asciiTheme="minorHAnsi" w:hAnsiTheme="minorHAnsi" w:cstheme="minorHAns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10FDA200" wp14:editId="6D3C9710">
                <wp:simplePos x="0" y="0"/>
                <wp:positionH relativeFrom="column">
                  <wp:posOffset>-137160</wp:posOffset>
                </wp:positionH>
                <wp:positionV relativeFrom="paragraph">
                  <wp:posOffset>114300</wp:posOffset>
                </wp:positionV>
                <wp:extent cx="6035040" cy="0"/>
                <wp:effectExtent l="0" t="0" r="0" b="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350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8pt,9pt" to="464.4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JII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" o:allowincell="f"/>
            </w:pict>
          </mc:Fallback>
        </mc:AlternateContent>
      </w:r>
    </w:p>
    <w:p w:rsidR="00CF67C1" w:rsidRDefault="003D0593" w:rsidP="00AE6C06">
      <w:pPr>
        <w:jc w:val="both"/>
        <w:rPr>
          <w:rFonts w:ascii="Calibri" w:hAnsi="Calibri" w:cs="Calibri"/>
          <w:color w:val="365F91" w:themeColor="accent1" w:themeShade="BF"/>
          <w:sz w:val="18"/>
          <w:szCs w:val="22"/>
        </w:rPr>
      </w:pPr>
      <w:r w:rsidRPr="00912FB8">
        <w:rPr>
          <w:rFonts w:ascii="Calibri" w:hAnsi="Calibri" w:cs="Calibri"/>
          <w:color w:val="365F91" w:themeColor="accent1" w:themeShade="BF"/>
          <w:sz w:val="18"/>
          <w:szCs w:val="22"/>
        </w:rPr>
        <w:t xml:space="preserve">Overview: </w:t>
      </w:r>
      <w:r w:rsidR="005B3336">
        <w:rPr>
          <w:rFonts w:ascii="Calibri" w:hAnsi="Calibri" w:cs="Calibri"/>
          <w:color w:val="365F91" w:themeColor="accent1" w:themeShade="BF"/>
          <w:sz w:val="18"/>
          <w:szCs w:val="22"/>
        </w:rPr>
        <w:t>On Tuesday May 2</w:t>
      </w:r>
      <w:r w:rsidR="00CF67C1" w:rsidRPr="00CF67C1">
        <w:rPr>
          <w:rFonts w:ascii="Calibri" w:hAnsi="Calibri" w:cs="Calibri"/>
          <w:color w:val="365F91" w:themeColor="accent1" w:themeShade="BF"/>
          <w:sz w:val="18"/>
          <w:szCs w:val="22"/>
        </w:rPr>
        <w:t xml:space="preserve">0th 2013 </w:t>
      </w:r>
      <w:r w:rsidR="005B3336">
        <w:rPr>
          <w:rFonts w:ascii="Calibri" w:hAnsi="Calibri" w:cs="Calibri"/>
          <w:color w:val="365F91" w:themeColor="accent1" w:themeShade="BF"/>
          <w:sz w:val="18"/>
          <w:szCs w:val="22"/>
        </w:rPr>
        <w:t>starti</w:t>
      </w:r>
      <w:r w:rsidR="005C71A4">
        <w:rPr>
          <w:rFonts w:ascii="Calibri" w:hAnsi="Calibri" w:cs="Calibri"/>
          <w:color w:val="365F91" w:themeColor="accent1" w:themeShade="BF"/>
          <w:sz w:val="18"/>
          <w:szCs w:val="22"/>
        </w:rPr>
        <w:t>ng at 8:00AM Arizona Time (MST -09</w:t>
      </w:r>
      <w:r w:rsidR="00CF67C1" w:rsidRPr="00CF67C1">
        <w:rPr>
          <w:rFonts w:ascii="Calibri" w:hAnsi="Calibri" w:cs="Calibri"/>
          <w:color w:val="365F91" w:themeColor="accent1" w:themeShade="BF"/>
          <w:sz w:val="18"/>
          <w:szCs w:val="22"/>
        </w:rPr>
        <w:t xml:space="preserve">:00), the </w:t>
      </w:r>
      <w:r w:rsidR="005B3336">
        <w:rPr>
          <w:rFonts w:ascii="Calibri" w:hAnsi="Calibri" w:cs="Calibri"/>
          <w:color w:val="365F91" w:themeColor="accent1" w:themeShade="BF"/>
          <w:sz w:val="18"/>
          <w:szCs w:val="22"/>
        </w:rPr>
        <w:t>AV team will be pushing out McAfee’s new VSE 8.8 patch 4 update.  This has been</w:t>
      </w:r>
      <w:r w:rsidR="00CF67C1" w:rsidRPr="00CF67C1">
        <w:rPr>
          <w:rFonts w:ascii="Calibri" w:hAnsi="Calibri" w:cs="Calibri"/>
          <w:color w:val="365F91" w:themeColor="accent1" w:themeShade="BF"/>
          <w:sz w:val="18"/>
          <w:szCs w:val="22"/>
        </w:rPr>
        <w:t xml:space="preserve"> tested to ensure the stability and reliability</w:t>
      </w:r>
      <w:r w:rsidR="005B3336">
        <w:rPr>
          <w:rFonts w:ascii="Calibri" w:hAnsi="Calibri" w:cs="Calibri"/>
          <w:color w:val="365F91" w:themeColor="accent1" w:themeShade="BF"/>
          <w:sz w:val="18"/>
          <w:szCs w:val="22"/>
        </w:rPr>
        <w:t xml:space="preserve"> throughout Banner’s environment to apply on the</w:t>
      </w:r>
      <w:r w:rsidR="00CF67C1" w:rsidRPr="00CF67C1">
        <w:rPr>
          <w:rFonts w:ascii="Calibri" w:hAnsi="Calibri" w:cs="Calibri"/>
          <w:color w:val="365F91" w:themeColor="accent1" w:themeShade="BF"/>
          <w:sz w:val="18"/>
          <w:szCs w:val="22"/>
        </w:rPr>
        <w:t xml:space="preserve"> </w:t>
      </w:r>
      <w:r w:rsidR="005B3336">
        <w:rPr>
          <w:rFonts w:ascii="Calibri" w:hAnsi="Calibri" w:cs="Calibri"/>
          <w:color w:val="365F91" w:themeColor="accent1" w:themeShade="BF"/>
          <w:sz w:val="18"/>
          <w:szCs w:val="22"/>
        </w:rPr>
        <w:t>AZ servers</w:t>
      </w:r>
      <w:r w:rsidR="00CF67C1" w:rsidRPr="00CF67C1">
        <w:rPr>
          <w:rFonts w:ascii="Calibri" w:hAnsi="Calibri" w:cs="Calibri"/>
          <w:color w:val="365F91" w:themeColor="accent1" w:themeShade="BF"/>
          <w:sz w:val="18"/>
          <w:szCs w:val="22"/>
        </w:rPr>
        <w:t>.  All work will be complete</w:t>
      </w:r>
      <w:r w:rsidR="003D3D68">
        <w:rPr>
          <w:rFonts w:ascii="Calibri" w:hAnsi="Calibri" w:cs="Calibri"/>
          <w:color w:val="365F91" w:themeColor="accent1" w:themeShade="BF"/>
          <w:sz w:val="18"/>
          <w:szCs w:val="22"/>
        </w:rPr>
        <w:t xml:space="preserve"> by May 20</w:t>
      </w:r>
      <w:r w:rsidR="003D3D68" w:rsidRPr="003D3D68">
        <w:rPr>
          <w:rFonts w:ascii="Calibri" w:hAnsi="Calibri" w:cs="Calibri"/>
          <w:color w:val="365F91" w:themeColor="accent1" w:themeShade="BF"/>
          <w:sz w:val="18"/>
          <w:szCs w:val="22"/>
          <w:vertAlign w:val="superscript"/>
        </w:rPr>
        <w:t>th</w:t>
      </w:r>
      <w:r w:rsidR="003D3D68">
        <w:rPr>
          <w:rFonts w:ascii="Calibri" w:hAnsi="Calibri" w:cs="Calibri"/>
          <w:color w:val="365F91" w:themeColor="accent1" w:themeShade="BF"/>
          <w:sz w:val="18"/>
          <w:szCs w:val="22"/>
        </w:rPr>
        <w:t xml:space="preserve"> 2014 </w:t>
      </w:r>
      <w:r w:rsidR="005C71A4">
        <w:rPr>
          <w:rFonts w:ascii="Calibri" w:hAnsi="Calibri" w:cs="Calibri"/>
          <w:color w:val="365F91" w:themeColor="accent1" w:themeShade="BF"/>
          <w:sz w:val="18"/>
          <w:szCs w:val="22"/>
        </w:rPr>
        <w:t>8</w:t>
      </w:r>
      <w:r w:rsidR="003D3D68">
        <w:rPr>
          <w:rFonts w:ascii="Calibri" w:hAnsi="Calibri" w:cs="Calibri"/>
          <w:color w:val="365F91" w:themeColor="accent1" w:themeShade="BF"/>
          <w:sz w:val="18"/>
          <w:szCs w:val="22"/>
        </w:rPr>
        <w:t xml:space="preserve">:00 AM Arizona Time </w:t>
      </w:r>
      <w:r w:rsidR="005C71A4">
        <w:rPr>
          <w:rFonts w:ascii="Calibri" w:hAnsi="Calibri" w:cs="Calibri"/>
          <w:color w:val="365F91" w:themeColor="accent1" w:themeShade="BF"/>
          <w:sz w:val="18"/>
          <w:szCs w:val="22"/>
        </w:rPr>
        <w:t>(MST -9</w:t>
      </w:r>
      <w:r w:rsidR="003D3D68">
        <w:rPr>
          <w:rFonts w:ascii="Calibri" w:hAnsi="Calibri" w:cs="Calibri"/>
          <w:color w:val="365F91" w:themeColor="accent1" w:themeShade="BF"/>
          <w:sz w:val="18"/>
          <w:szCs w:val="22"/>
        </w:rPr>
        <w:t>:00)</w:t>
      </w:r>
      <w:r w:rsidR="00CF67C1" w:rsidRPr="00CF67C1">
        <w:rPr>
          <w:rFonts w:ascii="Calibri" w:hAnsi="Calibri" w:cs="Calibri"/>
          <w:color w:val="365F91" w:themeColor="accent1" w:themeShade="BF"/>
          <w:sz w:val="18"/>
          <w:szCs w:val="22"/>
        </w:rPr>
        <w:t xml:space="preserve"> and </w:t>
      </w:r>
      <w:r w:rsidR="005B3336">
        <w:rPr>
          <w:rFonts w:ascii="Calibri" w:hAnsi="Calibri" w:cs="Calibri"/>
          <w:color w:val="365F91" w:themeColor="accent1" w:themeShade="BF"/>
          <w:sz w:val="18"/>
          <w:szCs w:val="22"/>
        </w:rPr>
        <w:t xml:space="preserve">the servers </w:t>
      </w:r>
      <w:r w:rsidR="003D3D68">
        <w:rPr>
          <w:rFonts w:ascii="Calibri" w:hAnsi="Calibri" w:cs="Calibri"/>
          <w:color w:val="365F91" w:themeColor="accent1" w:themeShade="BF"/>
          <w:sz w:val="18"/>
          <w:szCs w:val="22"/>
        </w:rPr>
        <w:t>do not require a reboot for the new patch.</w:t>
      </w:r>
    </w:p>
    <w:p w:rsidR="00DC2967" w:rsidRPr="00912FB8" w:rsidRDefault="00DC2967" w:rsidP="00AE6C06">
      <w:pPr>
        <w:jc w:val="both"/>
        <w:rPr>
          <w:rFonts w:ascii="Calibri" w:hAnsi="Calibri" w:cs="Calibri"/>
          <w:color w:val="365F91" w:themeColor="accent1" w:themeShade="BF"/>
          <w:sz w:val="18"/>
          <w:szCs w:val="22"/>
        </w:rPr>
      </w:pPr>
      <w:r w:rsidRPr="00912FB8">
        <w:rPr>
          <w:rFonts w:ascii="Calibri" w:hAnsi="Calibri" w:cs="Calibri"/>
          <w:color w:val="365F91" w:themeColor="accent1" w:themeShade="BF"/>
          <w:sz w:val="18"/>
          <w:szCs w:val="22"/>
        </w:rPr>
        <w:tab/>
      </w:r>
    </w:p>
    <w:p w:rsidR="00DC2967" w:rsidRPr="00912FB8" w:rsidRDefault="00DC2967" w:rsidP="00DC2967">
      <w:pPr>
        <w:rPr>
          <w:rFonts w:ascii="Calibri" w:hAnsi="Calibri" w:cs="Calibri"/>
          <w:color w:val="365F91" w:themeColor="accent1" w:themeShade="BF"/>
          <w:sz w:val="18"/>
          <w:szCs w:val="22"/>
        </w:rPr>
      </w:pPr>
      <w:r w:rsidRPr="00912FB8">
        <w:rPr>
          <w:rFonts w:ascii="Calibri" w:hAnsi="Calibri" w:cs="Calibri"/>
          <w:b/>
          <w:color w:val="365F91" w:themeColor="accent1" w:themeShade="BF"/>
          <w:sz w:val="18"/>
          <w:szCs w:val="22"/>
        </w:rPr>
        <w:t>Agenda:</w:t>
      </w:r>
    </w:p>
    <w:p w:rsidR="00912FB8" w:rsidRPr="00912FB8" w:rsidRDefault="00912FB8" w:rsidP="003D3D68">
      <w:pPr>
        <w:pStyle w:val="PMSection"/>
        <w:numPr>
          <w:ilvl w:val="0"/>
          <w:numId w:val="0"/>
        </w:numPr>
        <w:ind w:firstLine="360"/>
        <w:rPr>
          <w:rFonts w:ascii="Calibri" w:hAnsi="Calibri" w:cs="Calibri"/>
          <w:color w:val="365F91" w:themeColor="accent1" w:themeShade="BF"/>
          <w:sz w:val="18"/>
          <w:szCs w:val="22"/>
        </w:rPr>
      </w:pPr>
      <w:r w:rsidRPr="00912FB8">
        <w:rPr>
          <w:rFonts w:ascii="Calibri" w:hAnsi="Calibri" w:cs="Calibri"/>
          <w:color w:val="365F91" w:themeColor="accent1" w:themeShade="BF"/>
          <w:sz w:val="18"/>
          <w:szCs w:val="22"/>
        </w:rPr>
        <w:t xml:space="preserve">Changes/updates on </w:t>
      </w:r>
      <w:r w:rsidR="003D3D68">
        <w:rPr>
          <w:rFonts w:ascii="Calibri" w:hAnsi="Calibri" w:cs="Calibri"/>
          <w:color w:val="365F91" w:themeColor="accent1" w:themeShade="BF"/>
          <w:sz w:val="18"/>
          <w:szCs w:val="22"/>
        </w:rPr>
        <w:t>AZ Servers</w:t>
      </w:r>
      <w:r w:rsidRPr="00912FB8">
        <w:rPr>
          <w:rFonts w:ascii="Calibri" w:hAnsi="Calibri" w:cs="Calibri"/>
          <w:color w:val="365F91" w:themeColor="accent1" w:themeShade="BF"/>
          <w:sz w:val="18"/>
          <w:szCs w:val="22"/>
        </w:rPr>
        <w:t>:</w:t>
      </w:r>
    </w:p>
    <w:p w:rsidR="00912FB8" w:rsidRPr="00912FB8" w:rsidRDefault="00912FB8" w:rsidP="00912FB8">
      <w:pPr>
        <w:pStyle w:val="PMSection"/>
        <w:numPr>
          <w:ilvl w:val="0"/>
          <w:numId w:val="0"/>
        </w:numPr>
        <w:rPr>
          <w:rFonts w:ascii="Calibri" w:hAnsi="Calibri" w:cs="Calibri"/>
          <w:color w:val="365F91" w:themeColor="accent1" w:themeShade="BF"/>
          <w:sz w:val="18"/>
          <w:szCs w:val="22"/>
        </w:rPr>
      </w:pPr>
    </w:p>
    <w:p w:rsidR="007C7C92" w:rsidRPr="003D3D68" w:rsidRDefault="003D3D68" w:rsidP="00E95D42">
      <w:pPr>
        <w:pStyle w:val="PMSection"/>
        <w:tabs>
          <w:tab w:val="clear" w:pos="720"/>
          <w:tab w:val="num" w:pos="1080"/>
        </w:tabs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Install VSE 8.8 Patch 4</w:t>
      </w:r>
    </w:p>
    <w:p w:rsidR="00B90906" w:rsidRPr="00912FB8" w:rsidRDefault="00B90906" w:rsidP="00BD219F">
      <w:pPr>
        <w:pStyle w:val="PMSection"/>
        <w:numPr>
          <w:ilvl w:val="0"/>
          <w:numId w:val="0"/>
        </w:numPr>
        <w:ind w:left="360"/>
        <w:rPr>
          <w:rFonts w:ascii="Calibri" w:hAnsi="Calibri" w:cs="Calibri"/>
          <w:color w:val="365F91" w:themeColor="accent1" w:themeShade="BF"/>
          <w:sz w:val="18"/>
          <w:szCs w:val="22"/>
        </w:rPr>
      </w:pPr>
    </w:p>
    <w:p w:rsidR="00B90906" w:rsidRPr="00912FB8" w:rsidRDefault="00B90906" w:rsidP="00B90906">
      <w:pPr>
        <w:pStyle w:val="BodyText"/>
        <w:rPr>
          <w:rFonts w:ascii="Calibri" w:hAnsi="Calibri" w:cs="Calibri"/>
          <w:color w:val="365F91" w:themeColor="accent1" w:themeShade="BF"/>
          <w:sz w:val="18"/>
          <w:szCs w:val="22"/>
        </w:rPr>
      </w:pPr>
      <w:r w:rsidRPr="00912FB8">
        <w:rPr>
          <w:rFonts w:ascii="Calibri" w:hAnsi="Calibri" w:cs="Calibri"/>
          <w:color w:val="365F91" w:themeColor="accent1" w:themeShade="BF"/>
          <w:sz w:val="18"/>
          <w:szCs w:val="22"/>
        </w:rPr>
        <w:t>Impact</w:t>
      </w:r>
      <w:r w:rsidR="007556ED" w:rsidRPr="00912FB8">
        <w:rPr>
          <w:rFonts w:ascii="Calibri" w:hAnsi="Calibri" w:cs="Calibri"/>
          <w:color w:val="365F91" w:themeColor="accent1" w:themeShade="BF"/>
          <w:sz w:val="18"/>
          <w:szCs w:val="22"/>
        </w:rPr>
        <w:t>:</w:t>
      </w:r>
    </w:p>
    <w:p w:rsidR="007D37FB" w:rsidRPr="003D3D68" w:rsidRDefault="003D3D68" w:rsidP="003D3D68">
      <w:pPr>
        <w:pStyle w:val="PMSection"/>
        <w:numPr>
          <w:ilvl w:val="0"/>
          <w:numId w:val="0"/>
        </w:numPr>
        <w:ind w:left="720" w:hanging="360"/>
        <w:rPr>
          <w:rFonts w:ascii="Calibri" w:hAnsi="Calibri" w:cs="Calibri"/>
          <w:color w:val="365F91" w:themeColor="accent1" w:themeShade="BF"/>
          <w:sz w:val="18"/>
          <w:szCs w:val="22"/>
        </w:rPr>
      </w:pPr>
      <w:r w:rsidRPr="003D3D68">
        <w:rPr>
          <w:rFonts w:ascii="Calibri" w:hAnsi="Calibri" w:cs="Calibri"/>
          <w:color w:val="365F91" w:themeColor="accent1" w:themeShade="BF"/>
          <w:sz w:val="18"/>
          <w:szCs w:val="22"/>
        </w:rPr>
        <w:t>This will be a seamless patch install on all AZ Servers</w:t>
      </w:r>
      <w:r w:rsidR="00C40E68" w:rsidRPr="003D3D68">
        <w:rPr>
          <w:rFonts w:ascii="Calibri" w:hAnsi="Calibri" w:cs="Calibri"/>
          <w:color w:val="365F91" w:themeColor="accent1" w:themeShade="BF"/>
          <w:sz w:val="18"/>
          <w:szCs w:val="22"/>
        </w:rPr>
        <w:t>.</w:t>
      </w:r>
    </w:p>
    <w:p w:rsidR="00FA2AA8" w:rsidRPr="007B2494" w:rsidRDefault="00FA2AA8" w:rsidP="003D3D68">
      <w:pPr>
        <w:pStyle w:val="PMSection"/>
        <w:numPr>
          <w:ilvl w:val="0"/>
          <w:numId w:val="0"/>
        </w:numPr>
        <w:tabs>
          <w:tab w:val="num" w:pos="1080"/>
        </w:tabs>
        <w:rPr>
          <w:rFonts w:ascii="Calibri" w:hAnsi="Calibri" w:cs="Calibri"/>
          <w:sz w:val="18"/>
          <w:szCs w:val="22"/>
        </w:rPr>
      </w:pPr>
    </w:p>
    <w:p w:rsidR="004D6758" w:rsidRPr="003D75EA" w:rsidRDefault="003D3D68" w:rsidP="003D75EA">
      <w:pPr>
        <w:pStyle w:val="PMSectionHeader"/>
        <w:shd w:val="clear" w:color="auto" w:fill="8DB3E2" w:themeFill="text2" w:themeFillTint="66"/>
        <w:rPr>
          <w:rFonts w:ascii="Calibri" w:hAnsi="Calibri" w:cs="Calibri"/>
          <w:b w:val="0"/>
          <w:color w:val="FFFFFF" w:themeColor="background1"/>
          <w:szCs w:val="22"/>
        </w:rPr>
      </w:pPr>
      <w:r>
        <w:rPr>
          <w:rFonts w:ascii="Calibri" w:hAnsi="Calibri" w:cs="Calibri"/>
          <w:b w:val="0"/>
          <w:color w:val="FFFFFF" w:themeColor="background1"/>
          <w:szCs w:val="22"/>
        </w:rPr>
        <w:t>Pre-Install</w:t>
      </w:r>
    </w:p>
    <w:p w:rsidR="00887420" w:rsidRDefault="005C71A4" w:rsidP="00887420">
      <w:pPr>
        <w:pStyle w:val="PMSection"/>
        <w:tabs>
          <w:tab w:val="clear" w:pos="720"/>
          <w:tab w:val="num" w:pos="1080"/>
        </w:tabs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 xml:space="preserve">Create </w:t>
      </w:r>
      <w:r w:rsidR="00887420">
        <w:rPr>
          <w:rFonts w:ascii="Calibri" w:hAnsi="Calibri" w:cs="Calibri"/>
          <w:color w:val="365F91" w:themeColor="accent1" w:themeShade="BF"/>
          <w:sz w:val="18"/>
          <w:szCs w:val="22"/>
        </w:rPr>
        <w:t>Request center ticket (1250901)</w:t>
      </w:r>
    </w:p>
    <w:p w:rsidR="00887420" w:rsidRDefault="005C71A4" w:rsidP="00887420">
      <w:pPr>
        <w:pStyle w:val="PMSection"/>
        <w:tabs>
          <w:tab w:val="clear" w:pos="720"/>
          <w:tab w:val="num" w:pos="1080"/>
        </w:tabs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 xml:space="preserve">Create and get approval for </w:t>
      </w:r>
      <w:r w:rsidR="00887420">
        <w:rPr>
          <w:rFonts w:ascii="Calibri" w:hAnsi="Calibri" w:cs="Calibri"/>
          <w:color w:val="365F91" w:themeColor="accent1" w:themeShade="BF"/>
          <w:sz w:val="18"/>
          <w:szCs w:val="22"/>
        </w:rPr>
        <w:t>downtime (16011)</w:t>
      </w:r>
    </w:p>
    <w:p w:rsidR="00887420" w:rsidRDefault="00887420" w:rsidP="00887420">
      <w:pPr>
        <w:pStyle w:val="PMSection"/>
        <w:numPr>
          <w:ilvl w:val="0"/>
          <w:numId w:val="0"/>
        </w:numPr>
        <w:ind w:left="720" w:hanging="360"/>
        <w:rPr>
          <w:rFonts w:ascii="Calibri" w:hAnsi="Calibri" w:cs="Calibri"/>
          <w:color w:val="365F91" w:themeColor="accent1" w:themeShade="BF"/>
          <w:sz w:val="18"/>
          <w:szCs w:val="22"/>
        </w:rPr>
      </w:pPr>
    </w:p>
    <w:p w:rsidR="00887420" w:rsidRDefault="00E22923" w:rsidP="00887420">
      <w:pPr>
        <w:pStyle w:val="PMSection"/>
        <w:numPr>
          <w:ilvl w:val="0"/>
          <w:numId w:val="0"/>
        </w:numPr>
        <w:ind w:left="720" w:hanging="360"/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 xml:space="preserve">In the </w:t>
      </w:r>
      <w:r w:rsidR="00887420">
        <w:rPr>
          <w:rFonts w:ascii="Calibri" w:hAnsi="Calibri" w:cs="Calibri"/>
          <w:color w:val="365F91" w:themeColor="accent1" w:themeShade="BF"/>
          <w:sz w:val="18"/>
          <w:szCs w:val="22"/>
        </w:rPr>
        <w:t xml:space="preserve">McAfee </w:t>
      </w:r>
      <w:proofErr w:type="spellStart"/>
      <w:r w:rsidR="00887420">
        <w:rPr>
          <w:rFonts w:ascii="Calibri" w:hAnsi="Calibri" w:cs="Calibri"/>
          <w:color w:val="365F91" w:themeColor="accent1" w:themeShade="BF"/>
          <w:sz w:val="18"/>
          <w:szCs w:val="22"/>
        </w:rPr>
        <w:t>ePO</w:t>
      </w:r>
      <w:proofErr w:type="spellEnd"/>
    </w:p>
    <w:p w:rsidR="00887420" w:rsidRDefault="00887420" w:rsidP="00887420">
      <w:pPr>
        <w:pStyle w:val="PMSection"/>
        <w:tabs>
          <w:tab w:val="clear" w:pos="720"/>
          <w:tab w:val="num" w:pos="1080"/>
        </w:tabs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System Tree</w:t>
      </w:r>
    </w:p>
    <w:p w:rsidR="00887420" w:rsidRDefault="00887420" w:rsidP="00887420">
      <w:pPr>
        <w:pStyle w:val="PMSection"/>
        <w:tabs>
          <w:tab w:val="clear" w:pos="720"/>
          <w:tab w:val="num" w:pos="1080"/>
        </w:tabs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Servers</w:t>
      </w:r>
    </w:p>
    <w:p w:rsidR="00887420" w:rsidRDefault="00887420" w:rsidP="00887420">
      <w:pPr>
        <w:pStyle w:val="PMSection"/>
        <w:tabs>
          <w:tab w:val="clear" w:pos="720"/>
          <w:tab w:val="num" w:pos="1080"/>
        </w:tabs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Assigned client task</w:t>
      </w:r>
    </w:p>
    <w:p w:rsidR="00887420" w:rsidRDefault="00887420" w:rsidP="00887420">
      <w:pPr>
        <w:pStyle w:val="PMSection"/>
        <w:tabs>
          <w:tab w:val="clear" w:pos="720"/>
          <w:tab w:val="num" w:pos="1080"/>
        </w:tabs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Actions</w:t>
      </w:r>
    </w:p>
    <w:p w:rsidR="00887420" w:rsidRDefault="00887420" w:rsidP="00887420">
      <w:pPr>
        <w:pStyle w:val="PMSection"/>
        <w:tabs>
          <w:tab w:val="clear" w:pos="720"/>
          <w:tab w:val="num" w:pos="1080"/>
        </w:tabs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New client Task Assignment</w:t>
      </w:r>
    </w:p>
    <w:p w:rsidR="00887420" w:rsidRDefault="00887420" w:rsidP="00887420">
      <w:pPr>
        <w:pStyle w:val="PMSection"/>
        <w:tabs>
          <w:tab w:val="clear" w:pos="720"/>
          <w:tab w:val="num" w:pos="1080"/>
        </w:tabs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McAfee agent</w:t>
      </w:r>
    </w:p>
    <w:p w:rsidR="00887420" w:rsidRDefault="00887420" w:rsidP="00887420">
      <w:pPr>
        <w:pStyle w:val="PMSection"/>
        <w:tabs>
          <w:tab w:val="clear" w:pos="720"/>
          <w:tab w:val="num" w:pos="1080"/>
        </w:tabs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Product Deployment</w:t>
      </w:r>
    </w:p>
    <w:p w:rsidR="00887420" w:rsidRDefault="00887420" w:rsidP="00887420">
      <w:pPr>
        <w:pStyle w:val="PMSection"/>
        <w:tabs>
          <w:tab w:val="clear" w:pos="720"/>
          <w:tab w:val="num" w:pos="1080"/>
        </w:tabs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Deploy Evaluation VSE</w:t>
      </w:r>
    </w:p>
    <w:p w:rsidR="00887420" w:rsidRDefault="00915E68" w:rsidP="00887420">
      <w:pPr>
        <w:pStyle w:val="PMSection"/>
        <w:tabs>
          <w:tab w:val="clear" w:pos="720"/>
          <w:tab w:val="num" w:pos="1080"/>
        </w:tabs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Start Time – 8:00 AM</w:t>
      </w:r>
    </w:p>
    <w:p w:rsidR="00915E68" w:rsidRDefault="00915E68" w:rsidP="00915E68">
      <w:pPr>
        <w:pStyle w:val="PMSection"/>
        <w:tabs>
          <w:tab w:val="clear" w:pos="720"/>
          <w:tab w:val="num" w:pos="1440"/>
        </w:tabs>
        <w:ind w:left="1080"/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Run at that time, and repeat until 7:00 PM</w:t>
      </w:r>
    </w:p>
    <w:p w:rsidR="00915E68" w:rsidRDefault="00915E68" w:rsidP="00915E68">
      <w:pPr>
        <w:pStyle w:val="PMSection"/>
        <w:tabs>
          <w:tab w:val="clear" w:pos="720"/>
          <w:tab w:val="num" w:pos="1440"/>
        </w:tabs>
        <w:ind w:left="1080"/>
        <w:rPr>
          <w:rFonts w:ascii="Calibri" w:hAnsi="Calibri" w:cs="Calibri"/>
          <w:color w:val="365F91" w:themeColor="accent1" w:themeShade="BF"/>
          <w:sz w:val="18"/>
          <w:szCs w:val="22"/>
        </w:rPr>
      </w:pPr>
      <w:r w:rsidRPr="00915E68">
        <w:rPr>
          <w:rFonts w:ascii="Calibri" w:hAnsi="Calibri" w:cs="Calibri"/>
          <w:color w:val="365F91" w:themeColor="accent1" w:themeShade="BF"/>
          <w:sz w:val="18"/>
          <w:szCs w:val="22"/>
        </w:rPr>
        <w:t>During repeat start task every: 1 hour</w:t>
      </w:r>
    </w:p>
    <w:p w:rsidR="00915E68" w:rsidRDefault="00915E68" w:rsidP="00915E68">
      <w:pPr>
        <w:pStyle w:val="PMSection"/>
        <w:tabs>
          <w:tab w:val="clear" w:pos="720"/>
          <w:tab w:val="num" w:pos="1080"/>
        </w:tabs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Enable Randomization 0 hours 45 minutes</w:t>
      </w:r>
    </w:p>
    <w:p w:rsidR="00E95D42" w:rsidRPr="00915E68" w:rsidRDefault="00915E68" w:rsidP="00915E68">
      <w:pPr>
        <w:pStyle w:val="PMSection"/>
        <w:tabs>
          <w:tab w:val="clear" w:pos="720"/>
          <w:tab w:val="num" w:pos="1080"/>
        </w:tabs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Next</w:t>
      </w:r>
    </w:p>
    <w:p w:rsidR="00BE0F4D" w:rsidRDefault="00BE0F4D" w:rsidP="003D3D68">
      <w:pPr>
        <w:pStyle w:val="PMSection"/>
        <w:numPr>
          <w:ilvl w:val="0"/>
          <w:numId w:val="0"/>
        </w:numPr>
        <w:rPr>
          <w:rFonts w:ascii="Calibri" w:hAnsi="Calibri" w:cs="Calibri"/>
          <w:color w:val="365F91" w:themeColor="accent1" w:themeShade="BF"/>
          <w:sz w:val="18"/>
          <w:szCs w:val="22"/>
        </w:rPr>
      </w:pPr>
    </w:p>
    <w:p w:rsidR="00E95D42" w:rsidRPr="00912FB8" w:rsidRDefault="00E95D42" w:rsidP="003D3D68">
      <w:pPr>
        <w:pStyle w:val="PMSection"/>
        <w:numPr>
          <w:ilvl w:val="0"/>
          <w:numId w:val="0"/>
        </w:numPr>
        <w:rPr>
          <w:rFonts w:ascii="Calibri" w:hAnsi="Calibri" w:cs="Calibri"/>
          <w:color w:val="365F91" w:themeColor="accent1" w:themeShade="BF"/>
          <w:sz w:val="18"/>
          <w:szCs w:val="22"/>
        </w:rPr>
      </w:pPr>
    </w:p>
    <w:p w:rsidR="00BE0F4D" w:rsidRPr="003D75EA" w:rsidRDefault="00CA44BD" w:rsidP="003D75EA">
      <w:pPr>
        <w:pStyle w:val="PMSectionHeader"/>
        <w:pBdr>
          <w:left w:val="single" w:sz="4" w:space="4" w:color="auto"/>
          <w:right w:val="single" w:sz="4" w:space="4" w:color="auto"/>
        </w:pBdr>
        <w:shd w:val="clear" w:color="auto" w:fill="8DB3E2" w:themeFill="text2" w:themeFillTint="66"/>
        <w:rPr>
          <w:rFonts w:ascii="Calibri" w:hAnsi="Calibri" w:cs="Calibri"/>
          <w:b w:val="0"/>
          <w:color w:val="FFFFFF" w:themeColor="background1"/>
          <w:szCs w:val="22"/>
        </w:rPr>
      </w:pPr>
      <w:r>
        <w:rPr>
          <w:rFonts w:ascii="Calibri" w:hAnsi="Calibri" w:cs="Calibri"/>
          <w:b w:val="0"/>
          <w:color w:val="FFFFFF" w:themeColor="background1"/>
          <w:szCs w:val="22"/>
        </w:rPr>
        <w:t>8</w:t>
      </w:r>
      <w:r w:rsidR="00BE0F4D" w:rsidRPr="003D75EA">
        <w:rPr>
          <w:rFonts w:ascii="Calibri" w:hAnsi="Calibri" w:cs="Calibri"/>
          <w:b w:val="0"/>
          <w:color w:val="FFFFFF" w:themeColor="background1"/>
          <w:szCs w:val="22"/>
        </w:rPr>
        <w:t>:00</w:t>
      </w:r>
      <w:r>
        <w:rPr>
          <w:rFonts w:ascii="Calibri" w:hAnsi="Calibri" w:cs="Calibri"/>
          <w:b w:val="0"/>
          <w:color w:val="FFFFFF" w:themeColor="background1"/>
          <w:szCs w:val="22"/>
        </w:rPr>
        <w:t xml:space="preserve"> </w:t>
      </w:r>
      <w:proofErr w:type="gramStart"/>
      <w:r w:rsidR="00E95D42">
        <w:rPr>
          <w:rFonts w:ascii="Calibri" w:hAnsi="Calibri" w:cs="Calibri"/>
          <w:b w:val="0"/>
          <w:color w:val="FFFFFF" w:themeColor="background1"/>
          <w:szCs w:val="22"/>
        </w:rPr>
        <w:t>AM</w:t>
      </w:r>
      <w:proofErr w:type="gramEnd"/>
      <w:r w:rsidR="00BE0F4D" w:rsidRPr="003D75EA">
        <w:rPr>
          <w:rFonts w:ascii="Calibri" w:hAnsi="Calibri" w:cs="Calibri"/>
          <w:b w:val="0"/>
          <w:color w:val="FFFFFF" w:themeColor="background1"/>
          <w:szCs w:val="22"/>
        </w:rPr>
        <w:t xml:space="preserve"> </w:t>
      </w:r>
      <w:r w:rsidR="00C40E68" w:rsidRPr="003D75EA">
        <w:rPr>
          <w:rFonts w:ascii="Calibri" w:hAnsi="Calibri" w:cs="Calibri"/>
          <w:b w:val="0"/>
          <w:color w:val="FFFFFF" w:themeColor="background1"/>
          <w:szCs w:val="22"/>
        </w:rPr>
        <w:t>Downtime</w:t>
      </w:r>
      <w:r w:rsidR="00BE0F4D" w:rsidRPr="003D75EA">
        <w:rPr>
          <w:rFonts w:ascii="Calibri" w:hAnsi="Calibri" w:cs="Calibri"/>
          <w:b w:val="0"/>
          <w:color w:val="FFFFFF" w:themeColor="background1"/>
          <w:szCs w:val="22"/>
        </w:rPr>
        <w:t xml:space="preserve"> Begin</w:t>
      </w:r>
      <w:r w:rsidR="00C40E68" w:rsidRPr="003D75EA">
        <w:rPr>
          <w:rFonts w:ascii="Calibri" w:hAnsi="Calibri" w:cs="Calibri"/>
          <w:b w:val="0"/>
          <w:color w:val="FFFFFF" w:themeColor="background1"/>
          <w:szCs w:val="22"/>
        </w:rPr>
        <w:t>s</w:t>
      </w:r>
    </w:p>
    <w:p w:rsidR="00CA44BD" w:rsidRDefault="00CA44BD" w:rsidP="00E95D42">
      <w:pPr>
        <w:pStyle w:val="PMSection"/>
        <w:numPr>
          <w:ilvl w:val="0"/>
          <w:numId w:val="0"/>
        </w:numPr>
        <w:tabs>
          <w:tab w:val="num" w:pos="2250"/>
        </w:tabs>
        <w:ind w:left="360"/>
        <w:rPr>
          <w:rFonts w:ascii="Calibri" w:hAnsi="Calibri" w:cs="Calibri"/>
          <w:color w:val="365F91" w:themeColor="accent1" w:themeShade="BF"/>
          <w:sz w:val="18"/>
          <w:szCs w:val="22"/>
        </w:rPr>
      </w:pPr>
    </w:p>
    <w:p w:rsidR="00E95D42" w:rsidRDefault="00E95D42" w:rsidP="00E95D42">
      <w:pPr>
        <w:pStyle w:val="PMSection"/>
        <w:numPr>
          <w:ilvl w:val="0"/>
          <w:numId w:val="0"/>
        </w:numPr>
        <w:tabs>
          <w:tab w:val="num" w:pos="2250"/>
        </w:tabs>
        <w:ind w:left="360"/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 xml:space="preserve">McAfee </w:t>
      </w:r>
      <w:proofErr w:type="spellStart"/>
      <w:r>
        <w:rPr>
          <w:rFonts w:ascii="Calibri" w:hAnsi="Calibri" w:cs="Calibri"/>
          <w:color w:val="365F91" w:themeColor="accent1" w:themeShade="BF"/>
          <w:sz w:val="18"/>
          <w:szCs w:val="22"/>
        </w:rPr>
        <w:t>ePO</w:t>
      </w:r>
      <w:proofErr w:type="spellEnd"/>
    </w:p>
    <w:p w:rsidR="00E95D42" w:rsidRDefault="00E95D42" w:rsidP="00E95D42">
      <w:pPr>
        <w:pStyle w:val="PMSection"/>
        <w:tabs>
          <w:tab w:val="num" w:pos="2250"/>
        </w:tabs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 xml:space="preserve">Assigned </w:t>
      </w:r>
      <w:proofErr w:type="spellStart"/>
      <w:r>
        <w:rPr>
          <w:rFonts w:ascii="Calibri" w:hAnsi="Calibri" w:cs="Calibri"/>
          <w:color w:val="365F91" w:themeColor="accent1" w:themeShade="BF"/>
          <w:sz w:val="18"/>
          <w:szCs w:val="22"/>
        </w:rPr>
        <w:t>ePO</w:t>
      </w:r>
      <w:proofErr w:type="spellEnd"/>
      <w:r>
        <w:rPr>
          <w:rFonts w:ascii="Calibri" w:hAnsi="Calibri" w:cs="Calibri"/>
          <w:color w:val="365F91" w:themeColor="accent1" w:themeShade="BF"/>
          <w:sz w:val="18"/>
          <w:szCs w:val="22"/>
        </w:rPr>
        <w:t xml:space="preserve"> task automatically kicks off</w:t>
      </w:r>
    </w:p>
    <w:p w:rsidR="00E95D42" w:rsidRDefault="00E95D42" w:rsidP="00E95D42">
      <w:pPr>
        <w:pStyle w:val="PMSection"/>
        <w:tabs>
          <w:tab w:val="num" w:pos="2250"/>
        </w:tabs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Enable assigned policy the day after</w:t>
      </w:r>
    </w:p>
    <w:p w:rsidR="00E95D42" w:rsidRDefault="00E95D42" w:rsidP="00E95D42">
      <w:pPr>
        <w:pStyle w:val="PMSection"/>
        <w:tabs>
          <w:tab w:val="clear" w:pos="720"/>
          <w:tab w:val="num" w:pos="1080"/>
          <w:tab w:val="num" w:pos="2250"/>
        </w:tabs>
        <w:ind w:left="1080"/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System Tree</w:t>
      </w:r>
    </w:p>
    <w:p w:rsidR="00E95D42" w:rsidRDefault="00E95D42" w:rsidP="00E95D42">
      <w:pPr>
        <w:pStyle w:val="PMSection"/>
        <w:tabs>
          <w:tab w:val="clear" w:pos="720"/>
          <w:tab w:val="num" w:pos="1080"/>
          <w:tab w:val="num" w:pos="2250"/>
        </w:tabs>
        <w:ind w:left="1080"/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Servers</w:t>
      </w:r>
    </w:p>
    <w:p w:rsidR="00E95D42" w:rsidRDefault="00E95D42" w:rsidP="00E95D42">
      <w:pPr>
        <w:pStyle w:val="PMSection"/>
        <w:tabs>
          <w:tab w:val="clear" w:pos="720"/>
          <w:tab w:val="num" w:pos="1080"/>
          <w:tab w:val="num" w:pos="2250"/>
        </w:tabs>
        <w:ind w:left="1080"/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Assigned Policies</w:t>
      </w:r>
    </w:p>
    <w:p w:rsidR="00E95D42" w:rsidRDefault="00E95D42" w:rsidP="00E95D42">
      <w:pPr>
        <w:pStyle w:val="PMSection"/>
        <w:tabs>
          <w:tab w:val="clear" w:pos="720"/>
          <w:tab w:val="num" w:pos="1080"/>
          <w:tab w:val="num" w:pos="2250"/>
        </w:tabs>
        <w:ind w:left="1080"/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McAfee Agent</w:t>
      </w:r>
    </w:p>
    <w:p w:rsidR="00E95D42" w:rsidRDefault="00E95D42" w:rsidP="00E95D42">
      <w:pPr>
        <w:pStyle w:val="PMSection"/>
        <w:tabs>
          <w:tab w:val="clear" w:pos="720"/>
          <w:tab w:val="num" w:pos="1080"/>
          <w:tab w:val="num" w:pos="2250"/>
        </w:tabs>
        <w:ind w:left="1080"/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General</w:t>
      </w:r>
    </w:p>
    <w:p w:rsidR="00E95D42" w:rsidRDefault="00E95D42" w:rsidP="00E95D42">
      <w:pPr>
        <w:pStyle w:val="PMSection"/>
        <w:tabs>
          <w:tab w:val="clear" w:pos="720"/>
          <w:tab w:val="num" w:pos="1080"/>
          <w:tab w:val="num" w:pos="2250"/>
        </w:tabs>
        <w:ind w:left="1080"/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Edit Assignment</w:t>
      </w:r>
    </w:p>
    <w:p w:rsidR="00E95D42" w:rsidRDefault="00E95D42" w:rsidP="00E95D42">
      <w:pPr>
        <w:pStyle w:val="PMSection"/>
        <w:tabs>
          <w:tab w:val="clear" w:pos="720"/>
          <w:tab w:val="num" w:pos="1080"/>
          <w:tab w:val="num" w:pos="2250"/>
        </w:tabs>
        <w:ind w:left="1080"/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Break the Inheritance</w:t>
      </w:r>
    </w:p>
    <w:p w:rsidR="00E95D42" w:rsidRDefault="00E95D42" w:rsidP="00E95D42">
      <w:pPr>
        <w:pStyle w:val="PMSection"/>
        <w:tabs>
          <w:tab w:val="clear" w:pos="720"/>
          <w:tab w:val="num" w:pos="1080"/>
          <w:tab w:val="num" w:pos="2250"/>
        </w:tabs>
        <w:ind w:left="1080"/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Dropdown box – VSE 8.8 – Evaluation Updates</w:t>
      </w:r>
    </w:p>
    <w:p w:rsidR="00E95D42" w:rsidRDefault="00E95D42" w:rsidP="00E95D42">
      <w:pPr>
        <w:pStyle w:val="PMSection"/>
        <w:tabs>
          <w:tab w:val="clear" w:pos="720"/>
          <w:tab w:val="num" w:pos="1080"/>
          <w:tab w:val="num" w:pos="2250"/>
        </w:tabs>
        <w:ind w:left="1080"/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Save</w:t>
      </w:r>
    </w:p>
    <w:p w:rsidR="00915E68" w:rsidRDefault="00915E68" w:rsidP="00915E68">
      <w:pPr>
        <w:pStyle w:val="PMSection"/>
        <w:numPr>
          <w:ilvl w:val="0"/>
          <w:numId w:val="0"/>
        </w:numPr>
        <w:tabs>
          <w:tab w:val="num" w:pos="2250"/>
        </w:tabs>
        <w:ind w:left="720" w:hanging="360"/>
        <w:rPr>
          <w:rFonts w:ascii="Calibri" w:hAnsi="Calibri" w:cs="Calibri"/>
          <w:color w:val="365F91" w:themeColor="accent1" w:themeShade="BF"/>
          <w:sz w:val="18"/>
          <w:szCs w:val="22"/>
        </w:rPr>
      </w:pPr>
    </w:p>
    <w:p w:rsidR="00915E68" w:rsidRPr="00E95D42" w:rsidRDefault="00915E68" w:rsidP="00915E68">
      <w:pPr>
        <w:pStyle w:val="PMSection"/>
        <w:numPr>
          <w:ilvl w:val="0"/>
          <w:numId w:val="0"/>
        </w:numPr>
        <w:tabs>
          <w:tab w:val="num" w:pos="2250"/>
        </w:tabs>
        <w:ind w:left="720" w:hanging="360"/>
        <w:rPr>
          <w:rFonts w:ascii="Calibri" w:hAnsi="Calibri" w:cs="Calibri"/>
          <w:color w:val="365F91" w:themeColor="accent1" w:themeShade="BF"/>
          <w:sz w:val="18"/>
          <w:szCs w:val="22"/>
        </w:rPr>
      </w:pPr>
    </w:p>
    <w:p w:rsidR="00E95D42" w:rsidRPr="00912FB8" w:rsidRDefault="00E95D42" w:rsidP="00641585">
      <w:pPr>
        <w:pStyle w:val="PMSection"/>
        <w:numPr>
          <w:ilvl w:val="0"/>
          <w:numId w:val="0"/>
        </w:numPr>
        <w:ind w:left="720"/>
        <w:rPr>
          <w:rFonts w:ascii="Calibri" w:hAnsi="Calibri" w:cs="Calibri"/>
          <w:color w:val="365F91" w:themeColor="accent1" w:themeShade="BF"/>
          <w:sz w:val="18"/>
          <w:szCs w:val="22"/>
        </w:rPr>
      </w:pPr>
    </w:p>
    <w:p w:rsidR="00812913" w:rsidRPr="007B2494" w:rsidRDefault="00812913" w:rsidP="00812913">
      <w:pPr>
        <w:rPr>
          <w:rFonts w:ascii="Calibri" w:hAnsi="Calibri" w:cs="Calibri"/>
          <w:b/>
          <w:sz w:val="18"/>
          <w:szCs w:val="22"/>
        </w:rPr>
      </w:pPr>
    </w:p>
    <w:p w:rsidR="00812913" w:rsidRPr="003D75EA" w:rsidRDefault="00812913" w:rsidP="003D75EA">
      <w:pPr>
        <w:pStyle w:val="PMSectionHeader"/>
        <w:shd w:val="clear" w:color="auto" w:fill="8DB3E2" w:themeFill="text2" w:themeFillTint="66"/>
        <w:rPr>
          <w:rFonts w:ascii="Calibri" w:hAnsi="Calibri" w:cs="Calibri"/>
          <w:b w:val="0"/>
          <w:color w:val="FFFFFF" w:themeColor="background1"/>
          <w:szCs w:val="22"/>
        </w:rPr>
      </w:pPr>
      <w:r w:rsidRPr="003D75EA">
        <w:rPr>
          <w:rFonts w:ascii="Calibri" w:hAnsi="Calibri" w:cs="Calibri"/>
          <w:b w:val="0"/>
          <w:color w:val="FFFFFF" w:themeColor="background1"/>
          <w:szCs w:val="22"/>
        </w:rPr>
        <w:t>Rollback Procedures</w:t>
      </w:r>
    </w:p>
    <w:p w:rsidR="003D3D68" w:rsidRDefault="0046228B" w:rsidP="00E95D42">
      <w:pPr>
        <w:pStyle w:val="PMSection"/>
        <w:numPr>
          <w:ilvl w:val="0"/>
          <w:numId w:val="0"/>
        </w:numPr>
        <w:tabs>
          <w:tab w:val="num" w:pos="2250"/>
        </w:tabs>
        <w:rPr>
          <w:rFonts w:ascii="Calibri" w:hAnsi="Calibri" w:cs="Calibri"/>
          <w:color w:val="365F91" w:themeColor="accent1" w:themeShade="BF"/>
          <w:sz w:val="18"/>
          <w:szCs w:val="22"/>
        </w:rPr>
      </w:pPr>
      <w:r w:rsidRPr="003B4C47">
        <w:rPr>
          <w:rFonts w:ascii="Calibri" w:hAnsi="Calibri" w:cs="Calibri"/>
          <w:color w:val="365F91" w:themeColor="accent1" w:themeShade="BF"/>
          <w:sz w:val="18"/>
          <w:szCs w:val="22"/>
        </w:rPr>
        <w:t>If only a few</w:t>
      </w:r>
      <w:r w:rsidR="003D3D68" w:rsidRPr="003B4C47">
        <w:rPr>
          <w:rFonts w:ascii="Calibri" w:hAnsi="Calibri" w:cs="Calibri"/>
          <w:color w:val="365F91" w:themeColor="accent1" w:themeShade="BF"/>
          <w:sz w:val="18"/>
          <w:szCs w:val="22"/>
        </w:rPr>
        <w:t xml:space="preserve"> server</w:t>
      </w:r>
      <w:r w:rsidR="00E95D42" w:rsidRPr="003B4C47">
        <w:rPr>
          <w:rFonts w:ascii="Calibri" w:hAnsi="Calibri" w:cs="Calibri"/>
          <w:color w:val="365F91" w:themeColor="accent1" w:themeShade="BF"/>
          <w:sz w:val="18"/>
          <w:szCs w:val="22"/>
        </w:rPr>
        <w:t>s</w:t>
      </w:r>
      <w:r w:rsidRPr="003B4C47">
        <w:rPr>
          <w:rFonts w:ascii="Calibri" w:hAnsi="Calibri" w:cs="Calibri"/>
          <w:color w:val="365F91" w:themeColor="accent1" w:themeShade="BF"/>
          <w:sz w:val="18"/>
          <w:szCs w:val="22"/>
        </w:rPr>
        <w:t xml:space="preserve"> are affected</w:t>
      </w:r>
      <w:r w:rsidR="003D3D68" w:rsidRPr="003B4C47">
        <w:rPr>
          <w:rFonts w:ascii="Calibri" w:hAnsi="Calibri" w:cs="Calibri"/>
          <w:color w:val="365F91" w:themeColor="accent1" w:themeShade="BF"/>
          <w:sz w:val="18"/>
          <w:szCs w:val="22"/>
        </w:rPr>
        <w:t>:</w:t>
      </w:r>
    </w:p>
    <w:p w:rsidR="003D3D68" w:rsidRDefault="003D3D68" w:rsidP="00E95D42">
      <w:pPr>
        <w:pStyle w:val="PMSection"/>
        <w:tabs>
          <w:tab w:val="num" w:pos="2250"/>
        </w:tabs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 xml:space="preserve">Uninstall VSE 8.8 patch 4 locally </w:t>
      </w:r>
    </w:p>
    <w:p w:rsidR="003D3D68" w:rsidRDefault="003D3D68" w:rsidP="00E95D42">
      <w:pPr>
        <w:pStyle w:val="PMSection"/>
        <w:tabs>
          <w:tab w:val="clear" w:pos="720"/>
          <w:tab w:val="num" w:pos="360"/>
          <w:tab w:val="num" w:pos="2250"/>
        </w:tabs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Reinstall VSE 8.8 patch 3 locally</w:t>
      </w:r>
    </w:p>
    <w:p w:rsidR="00E95D42" w:rsidRDefault="00E95D42" w:rsidP="00E95D42">
      <w:pPr>
        <w:pStyle w:val="PMSection"/>
        <w:numPr>
          <w:ilvl w:val="0"/>
          <w:numId w:val="0"/>
        </w:numPr>
        <w:tabs>
          <w:tab w:val="num" w:pos="2250"/>
        </w:tabs>
        <w:ind w:left="360"/>
        <w:rPr>
          <w:rFonts w:ascii="Calibri" w:hAnsi="Calibri" w:cs="Calibri"/>
          <w:color w:val="365F91" w:themeColor="accent1" w:themeShade="BF"/>
          <w:sz w:val="18"/>
          <w:szCs w:val="22"/>
        </w:rPr>
      </w:pPr>
    </w:p>
    <w:p w:rsidR="003D3D68" w:rsidRDefault="0046228B" w:rsidP="005C71A4">
      <w:pPr>
        <w:pStyle w:val="PMSection"/>
        <w:numPr>
          <w:ilvl w:val="0"/>
          <w:numId w:val="0"/>
        </w:numPr>
        <w:tabs>
          <w:tab w:val="num" w:pos="2250"/>
        </w:tabs>
        <w:rPr>
          <w:rFonts w:ascii="Calibri" w:hAnsi="Calibri" w:cs="Calibri"/>
          <w:color w:val="365F91" w:themeColor="accent1" w:themeShade="BF"/>
          <w:sz w:val="18"/>
          <w:szCs w:val="22"/>
        </w:rPr>
      </w:pPr>
      <w:bookmarkStart w:id="0" w:name="_GoBack"/>
      <w:bookmarkEnd w:id="0"/>
      <w:r w:rsidRPr="003B4C47">
        <w:rPr>
          <w:rFonts w:ascii="Calibri" w:hAnsi="Calibri" w:cs="Calibri"/>
          <w:color w:val="365F91" w:themeColor="accent1" w:themeShade="BF"/>
          <w:sz w:val="18"/>
          <w:szCs w:val="22"/>
        </w:rPr>
        <w:t xml:space="preserve">If </w:t>
      </w:r>
      <w:r w:rsidR="003D3D68" w:rsidRPr="003B4C47">
        <w:rPr>
          <w:rFonts w:ascii="Calibri" w:hAnsi="Calibri" w:cs="Calibri"/>
          <w:color w:val="365F91" w:themeColor="accent1" w:themeShade="BF"/>
          <w:sz w:val="18"/>
          <w:szCs w:val="22"/>
        </w:rPr>
        <w:t>All AZ servers</w:t>
      </w:r>
      <w:r w:rsidRPr="003B4C47">
        <w:rPr>
          <w:rFonts w:ascii="Calibri" w:hAnsi="Calibri" w:cs="Calibri"/>
          <w:color w:val="365F91" w:themeColor="accent1" w:themeShade="BF"/>
          <w:sz w:val="18"/>
          <w:szCs w:val="22"/>
        </w:rPr>
        <w:t xml:space="preserve"> need to revert</w:t>
      </w:r>
      <w:r w:rsidR="003D3D68" w:rsidRPr="003B4C47">
        <w:rPr>
          <w:rFonts w:ascii="Calibri" w:hAnsi="Calibri" w:cs="Calibri"/>
          <w:color w:val="365F91" w:themeColor="accent1" w:themeShade="BF"/>
          <w:sz w:val="18"/>
          <w:szCs w:val="22"/>
        </w:rPr>
        <w:t>:</w:t>
      </w:r>
      <w:r w:rsidR="003D3D68">
        <w:rPr>
          <w:rFonts w:ascii="Calibri" w:hAnsi="Calibri" w:cs="Calibri"/>
          <w:color w:val="365F91" w:themeColor="accent1" w:themeShade="BF"/>
          <w:sz w:val="18"/>
          <w:szCs w:val="22"/>
        </w:rPr>
        <w:t xml:space="preserve"> </w:t>
      </w:r>
    </w:p>
    <w:p w:rsidR="0085658C" w:rsidRDefault="003D3D68" w:rsidP="00E95D42">
      <w:pPr>
        <w:pStyle w:val="PMSection"/>
        <w:tabs>
          <w:tab w:val="clear" w:pos="720"/>
          <w:tab w:val="num" w:pos="360"/>
          <w:tab w:val="num" w:pos="2250"/>
        </w:tabs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 xml:space="preserve">Create immediate task in McAfee </w:t>
      </w:r>
      <w:proofErr w:type="spellStart"/>
      <w:r>
        <w:rPr>
          <w:rFonts w:ascii="Calibri" w:hAnsi="Calibri" w:cs="Calibri"/>
          <w:color w:val="365F91" w:themeColor="accent1" w:themeShade="BF"/>
          <w:sz w:val="18"/>
          <w:szCs w:val="22"/>
        </w:rPr>
        <w:t>eP</w:t>
      </w:r>
      <w:proofErr w:type="spellEnd"/>
      <w:r>
        <w:rPr>
          <w:rFonts w:ascii="Calibri" w:hAnsi="Calibri" w:cs="Calibri"/>
          <w:color w:val="365F91" w:themeColor="accent1" w:themeShade="BF"/>
          <w:sz w:val="18"/>
          <w:szCs w:val="22"/>
        </w:rPr>
        <w:t xml:space="preserve"> to uninstall VSE 8.8 patch 4</w:t>
      </w:r>
    </w:p>
    <w:p w:rsidR="00912FB8" w:rsidRDefault="003D3D68" w:rsidP="00E95D42">
      <w:pPr>
        <w:pStyle w:val="PMSection"/>
        <w:tabs>
          <w:tab w:val="clear" w:pos="720"/>
          <w:tab w:val="num" w:pos="360"/>
          <w:tab w:val="num" w:pos="2250"/>
        </w:tabs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Create scheduled task to install VSE 8.8 patch 3</w:t>
      </w:r>
    </w:p>
    <w:p w:rsidR="00812913" w:rsidRPr="00912FB8" w:rsidRDefault="00812913" w:rsidP="008D2374">
      <w:pPr>
        <w:pStyle w:val="PMSection"/>
        <w:numPr>
          <w:ilvl w:val="0"/>
          <w:numId w:val="0"/>
        </w:numPr>
        <w:ind w:left="360"/>
        <w:rPr>
          <w:rFonts w:ascii="Calibri" w:hAnsi="Calibri" w:cs="Calibri"/>
          <w:color w:val="365F91" w:themeColor="accent1" w:themeShade="BF"/>
          <w:sz w:val="18"/>
          <w:szCs w:val="22"/>
        </w:rPr>
      </w:pPr>
    </w:p>
    <w:p w:rsidR="00B31C78" w:rsidRPr="003D75EA" w:rsidRDefault="00812913" w:rsidP="003D75EA">
      <w:pPr>
        <w:pStyle w:val="PMSectionHeader"/>
        <w:shd w:val="clear" w:color="auto" w:fill="8DB3E2" w:themeFill="text2" w:themeFillTint="66"/>
        <w:rPr>
          <w:rFonts w:ascii="Calibri" w:hAnsi="Calibri" w:cs="Calibri"/>
          <w:b w:val="0"/>
          <w:color w:val="FFFFFF" w:themeColor="background1"/>
          <w:szCs w:val="22"/>
        </w:rPr>
      </w:pPr>
      <w:r w:rsidRPr="003D75EA">
        <w:rPr>
          <w:rFonts w:ascii="Calibri" w:hAnsi="Calibri" w:cs="Calibri"/>
          <w:b w:val="0"/>
          <w:color w:val="FFFFFF" w:themeColor="background1"/>
          <w:szCs w:val="22"/>
        </w:rPr>
        <w:t>Reference – List of Contacts</w:t>
      </w:r>
    </w:p>
    <w:p w:rsidR="00990C22" w:rsidRDefault="00990C22" w:rsidP="009073AC">
      <w:pPr>
        <w:pStyle w:val="PMSection"/>
        <w:numPr>
          <w:ilvl w:val="0"/>
          <w:numId w:val="0"/>
        </w:numPr>
        <w:rPr>
          <w:rFonts w:ascii="Calibri" w:hAnsi="Calibri" w:cs="Calibri"/>
          <w:color w:val="365F91" w:themeColor="accent1" w:themeShade="BF"/>
          <w:sz w:val="18"/>
          <w:szCs w:val="22"/>
        </w:rPr>
      </w:pPr>
    </w:p>
    <w:p w:rsidR="009073AC" w:rsidRDefault="009073AC" w:rsidP="009073AC">
      <w:pPr>
        <w:pStyle w:val="PMSection"/>
        <w:numPr>
          <w:ilvl w:val="0"/>
          <w:numId w:val="0"/>
        </w:numPr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Required:</w:t>
      </w:r>
    </w:p>
    <w:p w:rsidR="003D75EA" w:rsidRPr="00912FB8" w:rsidRDefault="003D3D68" w:rsidP="00E95D42">
      <w:pPr>
        <w:pStyle w:val="PMSection"/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Ward Snyder – 970</w:t>
      </w:r>
      <w:r w:rsidR="003D75EA" w:rsidRPr="00912FB8">
        <w:rPr>
          <w:rFonts w:ascii="Calibri" w:hAnsi="Calibri" w:cs="Calibri"/>
          <w:color w:val="365F91" w:themeColor="accent1" w:themeShade="BF"/>
          <w:sz w:val="18"/>
          <w:szCs w:val="22"/>
        </w:rPr>
        <w:t>.</w:t>
      </w:r>
      <w:r>
        <w:rPr>
          <w:rFonts w:ascii="Calibri" w:hAnsi="Calibri" w:cs="Calibri"/>
          <w:color w:val="365F91" w:themeColor="accent1" w:themeShade="BF"/>
          <w:sz w:val="18"/>
          <w:szCs w:val="22"/>
        </w:rPr>
        <w:t>310</w:t>
      </w:r>
      <w:r w:rsidR="003D75EA" w:rsidRPr="00912FB8">
        <w:rPr>
          <w:rFonts w:ascii="Calibri" w:hAnsi="Calibri" w:cs="Calibri"/>
          <w:color w:val="365F91" w:themeColor="accent1" w:themeShade="BF"/>
          <w:sz w:val="18"/>
          <w:szCs w:val="22"/>
        </w:rPr>
        <w:t>.</w:t>
      </w:r>
      <w:r>
        <w:rPr>
          <w:rFonts w:ascii="Calibri" w:hAnsi="Calibri" w:cs="Calibri"/>
          <w:color w:val="365F91" w:themeColor="accent1" w:themeShade="BF"/>
          <w:sz w:val="18"/>
          <w:szCs w:val="22"/>
        </w:rPr>
        <w:t>8860</w:t>
      </w:r>
      <w:r w:rsidR="003D75EA" w:rsidRPr="00912FB8">
        <w:rPr>
          <w:rFonts w:ascii="Calibri" w:hAnsi="Calibri" w:cs="Calibri"/>
          <w:color w:val="365F91" w:themeColor="accent1" w:themeShade="BF"/>
          <w:sz w:val="18"/>
          <w:szCs w:val="22"/>
        </w:rPr>
        <w:t xml:space="preserve"> Mobile</w:t>
      </w:r>
    </w:p>
    <w:p w:rsidR="003D75EA" w:rsidRPr="00912FB8" w:rsidRDefault="003D3D68" w:rsidP="00E95D42">
      <w:pPr>
        <w:pStyle w:val="PMSection"/>
        <w:tabs>
          <w:tab w:val="num" w:pos="360"/>
        </w:tabs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Brandon Stevens</w:t>
      </w:r>
      <w:r w:rsidR="003D75EA" w:rsidRPr="00912FB8">
        <w:rPr>
          <w:rFonts w:ascii="Calibri" w:hAnsi="Calibri" w:cs="Calibri"/>
          <w:color w:val="365F91" w:themeColor="accent1" w:themeShade="BF"/>
          <w:sz w:val="18"/>
          <w:szCs w:val="22"/>
        </w:rPr>
        <w:t xml:space="preserve"> –</w:t>
      </w:r>
      <w:r>
        <w:rPr>
          <w:rFonts w:ascii="Calibri" w:hAnsi="Calibri" w:cs="Calibri"/>
          <w:color w:val="365F91" w:themeColor="accent1" w:themeShade="BF"/>
          <w:sz w:val="18"/>
          <w:szCs w:val="22"/>
        </w:rPr>
        <w:t xml:space="preserve">228.224.1954 </w:t>
      </w:r>
      <w:r w:rsidR="007E11B9">
        <w:rPr>
          <w:rFonts w:ascii="Calibri" w:hAnsi="Calibri" w:cs="Calibri"/>
          <w:color w:val="365F91" w:themeColor="accent1" w:themeShade="BF"/>
          <w:sz w:val="18"/>
          <w:szCs w:val="22"/>
        </w:rPr>
        <w:t>Mobile</w:t>
      </w:r>
    </w:p>
    <w:p w:rsidR="003D75EA" w:rsidRPr="00912FB8" w:rsidRDefault="003D3D68" w:rsidP="00E95D42">
      <w:pPr>
        <w:pStyle w:val="PMSection"/>
        <w:tabs>
          <w:tab w:val="num" w:pos="360"/>
        </w:tabs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 xml:space="preserve">Cori Valenti </w:t>
      </w:r>
      <w:r w:rsidR="003D75EA" w:rsidRPr="00912FB8">
        <w:rPr>
          <w:rFonts w:ascii="Calibri" w:hAnsi="Calibri" w:cs="Calibri"/>
          <w:color w:val="365F91" w:themeColor="accent1" w:themeShade="BF"/>
          <w:sz w:val="18"/>
          <w:szCs w:val="22"/>
        </w:rPr>
        <w:t xml:space="preserve"> – </w:t>
      </w:r>
      <w:r>
        <w:rPr>
          <w:rFonts w:ascii="Calibri" w:hAnsi="Calibri" w:cs="Calibri"/>
          <w:color w:val="365F91" w:themeColor="accent1" w:themeShade="BF"/>
          <w:sz w:val="18"/>
          <w:szCs w:val="22"/>
        </w:rPr>
        <w:t>970.214.9422 Mobile</w:t>
      </w:r>
    </w:p>
    <w:p w:rsidR="003D75EA" w:rsidRDefault="003D3D68" w:rsidP="00E95D42">
      <w:pPr>
        <w:pStyle w:val="PMSection"/>
        <w:tabs>
          <w:tab w:val="num" w:pos="360"/>
        </w:tabs>
        <w:rPr>
          <w:rFonts w:ascii="Calibri" w:hAnsi="Calibri" w:cs="Calibri"/>
          <w:color w:val="365F91" w:themeColor="accent1" w:themeShade="BF"/>
          <w:sz w:val="18"/>
          <w:szCs w:val="22"/>
        </w:rPr>
      </w:pPr>
      <w:r>
        <w:rPr>
          <w:rFonts w:ascii="Calibri" w:hAnsi="Calibri" w:cs="Calibri"/>
          <w:color w:val="365F91" w:themeColor="accent1" w:themeShade="BF"/>
          <w:sz w:val="18"/>
          <w:szCs w:val="22"/>
        </w:rPr>
        <w:t>Theo Hill</w:t>
      </w:r>
      <w:r w:rsidR="003D75EA" w:rsidRPr="00912FB8">
        <w:rPr>
          <w:rFonts w:ascii="Calibri" w:hAnsi="Calibri" w:cs="Calibri"/>
          <w:color w:val="365F91" w:themeColor="accent1" w:themeShade="BF"/>
          <w:sz w:val="18"/>
          <w:szCs w:val="22"/>
        </w:rPr>
        <w:t xml:space="preserve"> – </w:t>
      </w:r>
      <w:r>
        <w:rPr>
          <w:rFonts w:ascii="Calibri" w:hAnsi="Calibri" w:cs="Calibri"/>
          <w:color w:val="365F91" w:themeColor="accent1" w:themeShade="BF"/>
          <w:sz w:val="18"/>
          <w:szCs w:val="22"/>
        </w:rPr>
        <w:t>970.631.5877</w:t>
      </w:r>
      <w:r w:rsidR="007E11B9">
        <w:rPr>
          <w:rFonts w:ascii="Calibri" w:hAnsi="Calibri" w:cs="Calibri"/>
          <w:color w:val="365F91" w:themeColor="accent1" w:themeShade="BF"/>
          <w:sz w:val="18"/>
          <w:szCs w:val="22"/>
        </w:rPr>
        <w:t xml:space="preserve"> Mobile</w:t>
      </w:r>
    </w:p>
    <w:p w:rsidR="007E11B9" w:rsidRPr="00912FB8" w:rsidRDefault="007E11B9" w:rsidP="003D3D68">
      <w:pPr>
        <w:pStyle w:val="PMSection"/>
        <w:numPr>
          <w:ilvl w:val="0"/>
          <w:numId w:val="0"/>
        </w:numPr>
        <w:tabs>
          <w:tab w:val="num" w:pos="1260"/>
        </w:tabs>
        <w:ind w:left="360"/>
        <w:rPr>
          <w:rFonts w:ascii="Calibri" w:hAnsi="Calibri" w:cs="Calibri"/>
          <w:color w:val="365F91" w:themeColor="accent1" w:themeShade="BF"/>
          <w:sz w:val="18"/>
          <w:szCs w:val="22"/>
        </w:rPr>
      </w:pPr>
    </w:p>
    <w:sectPr w:rsidR="007E11B9" w:rsidRPr="00912FB8" w:rsidSect="001A047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4667C"/>
    <w:multiLevelType w:val="singleLevel"/>
    <w:tmpl w:val="088094B6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">
    <w:nsid w:val="006A7F82"/>
    <w:multiLevelType w:val="singleLevel"/>
    <w:tmpl w:val="38021C42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">
    <w:nsid w:val="00C546D6"/>
    <w:multiLevelType w:val="singleLevel"/>
    <w:tmpl w:val="BFE8AFC8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">
    <w:nsid w:val="05302DD4"/>
    <w:multiLevelType w:val="singleLevel"/>
    <w:tmpl w:val="4C42120A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">
    <w:nsid w:val="070D338A"/>
    <w:multiLevelType w:val="singleLevel"/>
    <w:tmpl w:val="A61AA192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5">
    <w:nsid w:val="09010A0A"/>
    <w:multiLevelType w:val="singleLevel"/>
    <w:tmpl w:val="04DA8570"/>
    <w:lvl w:ilvl="0">
      <w:start w:val="1"/>
      <w:numFmt w:val="bullet"/>
      <w:pStyle w:val="PMSection"/>
      <w:lvlText w:val="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sz w:val="16"/>
      </w:rPr>
    </w:lvl>
  </w:abstractNum>
  <w:abstractNum w:abstractNumId="6">
    <w:nsid w:val="0FA3241B"/>
    <w:multiLevelType w:val="singleLevel"/>
    <w:tmpl w:val="435C8430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7">
    <w:nsid w:val="0FF551D2"/>
    <w:multiLevelType w:val="singleLevel"/>
    <w:tmpl w:val="644AC45A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8">
    <w:nsid w:val="143E361E"/>
    <w:multiLevelType w:val="singleLevel"/>
    <w:tmpl w:val="D7209A94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9">
    <w:nsid w:val="1FB50B9C"/>
    <w:multiLevelType w:val="singleLevel"/>
    <w:tmpl w:val="65ECAF42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0">
    <w:nsid w:val="23302361"/>
    <w:multiLevelType w:val="singleLevel"/>
    <w:tmpl w:val="FF7603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23384797"/>
    <w:multiLevelType w:val="singleLevel"/>
    <w:tmpl w:val="A4164F2C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2">
    <w:nsid w:val="2B0A5811"/>
    <w:multiLevelType w:val="singleLevel"/>
    <w:tmpl w:val="A286925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3">
    <w:nsid w:val="2B3544C1"/>
    <w:multiLevelType w:val="singleLevel"/>
    <w:tmpl w:val="B0D09CF6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4">
    <w:nsid w:val="2DE562FA"/>
    <w:multiLevelType w:val="singleLevel"/>
    <w:tmpl w:val="0FA6A43A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5">
    <w:nsid w:val="374F0609"/>
    <w:multiLevelType w:val="singleLevel"/>
    <w:tmpl w:val="9A74E73A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6">
    <w:nsid w:val="37712167"/>
    <w:multiLevelType w:val="singleLevel"/>
    <w:tmpl w:val="7A7A1AEA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7">
    <w:nsid w:val="393F6FC6"/>
    <w:multiLevelType w:val="singleLevel"/>
    <w:tmpl w:val="AE0C71FC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8">
    <w:nsid w:val="39D154BA"/>
    <w:multiLevelType w:val="singleLevel"/>
    <w:tmpl w:val="FF7603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3DB167B3"/>
    <w:multiLevelType w:val="singleLevel"/>
    <w:tmpl w:val="D096C530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>
    <w:nsid w:val="3F1139AA"/>
    <w:multiLevelType w:val="singleLevel"/>
    <w:tmpl w:val="F5A0AF3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1">
    <w:nsid w:val="408E4F56"/>
    <w:multiLevelType w:val="singleLevel"/>
    <w:tmpl w:val="EBBAC31E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2">
    <w:nsid w:val="41D1440B"/>
    <w:multiLevelType w:val="singleLevel"/>
    <w:tmpl w:val="E452CB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>
    <w:nsid w:val="44413927"/>
    <w:multiLevelType w:val="singleLevel"/>
    <w:tmpl w:val="3384D9EC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>
    <w:nsid w:val="45645D97"/>
    <w:multiLevelType w:val="singleLevel"/>
    <w:tmpl w:val="31E480A2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>
    <w:nsid w:val="45C42DF9"/>
    <w:multiLevelType w:val="singleLevel"/>
    <w:tmpl w:val="1E60CD18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6">
    <w:nsid w:val="48DD0C0B"/>
    <w:multiLevelType w:val="singleLevel"/>
    <w:tmpl w:val="4F62D2EA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7">
    <w:nsid w:val="4E1127F5"/>
    <w:multiLevelType w:val="singleLevel"/>
    <w:tmpl w:val="CCC2E828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8">
    <w:nsid w:val="58C0039C"/>
    <w:multiLevelType w:val="singleLevel"/>
    <w:tmpl w:val="EE70E2DC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9">
    <w:nsid w:val="58DA5A94"/>
    <w:multiLevelType w:val="singleLevel"/>
    <w:tmpl w:val="D59C49C6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>
    <w:nsid w:val="59FA0E91"/>
    <w:multiLevelType w:val="singleLevel"/>
    <w:tmpl w:val="2DE630E2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1">
    <w:nsid w:val="5A315695"/>
    <w:multiLevelType w:val="singleLevel"/>
    <w:tmpl w:val="81D06756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2">
    <w:nsid w:val="63B562EE"/>
    <w:multiLevelType w:val="singleLevel"/>
    <w:tmpl w:val="873C8FE2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3">
    <w:nsid w:val="642D6F73"/>
    <w:multiLevelType w:val="hybridMultilevel"/>
    <w:tmpl w:val="ABB00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5C32E71"/>
    <w:multiLevelType w:val="singleLevel"/>
    <w:tmpl w:val="4428356A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5">
    <w:nsid w:val="688B595B"/>
    <w:multiLevelType w:val="hybridMultilevel"/>
    <w:tmpl w:val="71CCFF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CC0519F"/>
    <w:multiLevelType w:val="singleLevel"/>
    <w:tmpl w:val="721892AC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7">
    <w:nsid w:val="6EA03BD5"/>
    <w:multiLevelType w:val="singleLevel"/>
    <w:tmpl w:val="6EAE8E88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8">
    <w:nsid w:val="704C692C"/>
    <w:multiLevelType w:val="singleLevel"/>
    <w:tmpl w:val="C46E4F3A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9">
    <w:nsid w:val="784C56A6"/>
    <w:multiLevelType w:val="singleLevel"/>
    <w:tmpl w:val="143CC8EA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0">
    <w:nsid w:val="79DC40A1"/>
    <w:multiLevelType w:val="singleLevel"/>
    <w:tmpl w:val="2062A94C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1">
    <w:nsid w:val="7CDC63E7"/>
    <w:multiLevelType w:val="hybridMultilevel"/>
    <w:tmpl w:val="C78AB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0"/>
  </w:num>
  <w:num w:numId="3">
    <w:abstractNumId w:val="38"/>
  </w:num>
  <w:num w:numId="4">
    <w:abstractNumId w:val="39"/>
  </w:num>
  <w:num w:numId="5">
    <w:abstractNumId w:val="30"/>
  </w:num>
  <w:num w:numId="6">
    <w:abstractNumId w:val="9"/>
  </w:num>
  <w:num w:numId="7">
    <w:abstractNumId w:val="2"/>
  </w:num>
  <w:num w:numId="8">
    <w:abstractNumId w:val="21"/>
  </w:num>
  <w:num w:numId="9">
    <w:abstractNumId w:val="4"/>
  </w:num>
  <w:num w:numId="10">
    <w:abstractNumId w:val="3"/>
  </w:num>
  <w:num w:numId="11">
    <w:abstractNumId w:val="15"/>
  </w:num>
  <w:num w:numId="12">
    <w:abstractNumId w:val="23"/>
  </w:num>
  <w:num w:numId="13">
    <w:abstractNumId w:val="37"/>
  </w:num>
  <w:num w:numId="14">
    <w:abstractNumId w:val="28"/>
  </w:num>
  <w:num w:numId="15">
    <w:abstractNumId w:val="25"/>
  </w:num>
  <w:num w:numId="16">
    <w:abstractNumId w:val="40"/>
  </w:num>
  <w:num w:numId="17">
    <w:abstractNumId w:val="27"/>
  </w:num>
  <w:num w:numId="18">
    <w:abstractNumId w:val="20"/>
  </w:num>
  <w:num w:numId="19">
    <w:abstractNumId w:val="1"/>
  </w:num>
  <w:num w:numId="20">
    <w:abstractNumId w:val="16"/>
  </w:num>
  <w:num w:numId="21">
    <w:abstractNumId w:val="12"/>
  </w:num>
  <w:num w:numId="22">
    <w:abstractNumId w:val="34"/>
  </w:num>
  <w:num w:numId="23">
    <w:abstractNumId w:val="32"/>
  </w:num>
  <w:num w:numId="24">
    <w:abstractNumId w:val="17"/>
  </w:num>
  <w:num w:numId="25">
    <w:abstractNumId w:val="13"/>
  </w:num>
  <w:num w:numId="26">
    <w:abstractNumId w:val="8"/>
  </w:num>
  <w:num w:numId="27">
    <w:abstractNumId w:val="6"/>
  </w:num>
  <w:num w:numId="28">
    <w:abstractNumId w:val="29"/>
  </w:num>
  <w:num w:numId="29">
    <w:abstractNumId w:val="31"/>
  </w:num>
  <w:num w:numId="30">
    <w:abstractNumId w:val="24"/>
  </w:num>
  <w:num w:numId="31">
    <w:abstractNumId w:val="7"/>
  </w:num>
  <w:num w:numId="32">
    <w:abstractNumId w:val="11"/>
  </w:num>
  <w:num w:numId="33">
    <w:abstractNumId w:val="14"/>
  </w:num>
  <w:num w:numId="34">
    <w:abstractNumId w:val="36"/>
  </w:num>
  <w:num w:numId="35">
    <w:abstractNumId w:val="26"/>
  </w:num>
  <w:num w:numId="36">
    <w:abstractNumId w:val="18"/>
  </w:num>
  <w:num w:numId="37">
    <w:abstractNumId w:val="22"/>
  </w:num>
  <w:num w:numId="38">
    <w:abstractNumId w:val="10"/>
  </w:num>
  <w:num w:numId="39">
    <w:abstractNumId w:val="5"/>
  </w:num>
  <w:num w:numId="40">
    <w:abstractNumId w:val="5"/>
  </w:num>
  <w:num w:numId="41">
    <w:abstractNumId w:val="5"/>
  </w:num>
  <w:num w:numId="42">
    <w:abstractNumId w:val="35"/>
  </w:num>
  <w:num w:numId="43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3"/>
  </w:num>
  <w:num w:numId="45">
    <w:abstractNumId w:val="41"/>
  </w:num>
  <w:num w:numId="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1C8"/>
    <w:rsid w:val="000018E8"/>
    <w:rsid w:val="0000236C"/>
    <w:rsid w:val="00004B31"/>
    <w:rsid w:val="00005AB4"/>
    <w:rsid w:val="0000678C"/>
    <w:rsid w:val="000069B6"/>
    <w:rsid w:val="000078E7"/>
    <w:rsid w:val="000110D7"/>
    <w:rsid w:val="00012D3F"/>
    <w:rsid w:val="00014E1A"/>
    <w:rsid w:val="00014FA8"/>
    <w:rsid w:val="00015678"/>
    <w:rsid w:val="0001695D"/>
    <w:rsid w:val="00020554"/>
    <w:rsid w:val="0002106D"/>
    <w:rsid w:val="00022609"/>
    <w:rsid w:val="000226C3"/>
    <w:rsid w:val="000226EB"/>
    <w:rsid w:val="00022E36"/>
    <w:rsid w:val="000233B3"/>
    <w:rsid w:val="00023700"/>
    <w:rsid w:val="00023A4B"/>
    <w:rsid w:val="000246ED"/>
    <w:rsid w:val="000249D7"/>
    <w:rsid w:val="000268C4"/>
    <w:rsid w:val="00027A0A"/>
    <w:rsid w:val="00027EC3"/>
    <w:rsid w:val="00030D36"/>
    <w:rsid w:val="00033BE9"/>
    <w:rsid w:val="0003488F"/>
    <w:rsid w:val="000349E3"/>
    <w:rsid w:val="00034C62"/>
    <w:rsid w:val="0003526F"/>
    <w:rsid w:val="000364B2"/>
    <w:rsid w:val="000400C4"/>
    <w:rsid w:val="00042343"/>
    <w:rsid w:val="00042B4A"/>
    <w:rsid w:val="00042D9D"/>
    <w:rsid w:val="00042F66"/>
    <w:rsid w:val="00043B5F"/>
    <w:rsid w:val="00044DC8"/>
    <w:rsid w:val="000451C0"/>
    <w:rsid w:val="000455E9"/>
    <w:rsid w:val="0004699C"/>
    <w:rsid w:val="00046EFD"/>
    <w:rsid w:val="0005189E"/>
    <w:rsid w:val="00052BC9"/>
    <w:rsid w:val="0005320C"/>
    <w:rsid w:val="0005346C"/>
    <w:rsid w:val="00053AF3"/>
    <w:rsid w:val="00054906"/>
    <w:rsid w:val="000549F0"/>
    <w:rsid w:val="00055602"/>
    <w:rsid w:val="00055D6F"/>
    <w:rsid w:val="0005770A"/>
    <w:rsid w:val="00057B29"/>
    <w:rsid w:val="000608CC"/>
    <w:rsid w:val="0006105F"/>
    <w:rsid w:val="000622F2"/>
    <w:rsid w:val="00062EA2"/>
    <w:rsid w:val="0006686E"/>
    <w:rsid w:val="00067568"/>
    <w:rsid w:val="00070502"/>
    <w:rsid w:val="00070A1F"/>
    <w:rsid w:val="000718AD"/>
    <w:rsid w:val="000719C8"/>
    <w:rsid w:val="00071ACD"/>
    <w:rsid w:val="00073A80"/>
    <w:rsid w:val="000740DA"/>
    <w:rsid w:val="000747FB"/>
    <w:rsid w:val="0007521D"/>
    <w:rsid w:val="00075F1F"/>
    <w:rsid w:val="00076172"/>
    <w:rsid w:val="00076C72"/>
    <w:rsid w:val="0007768A"/>
    <w:rsid w:val="000816E7"/>
    <w:rsid w:val="000818AC"/>
    <w:rsid w:val="0008206E"/>
    <w:rsid w:val="0008237D"/>
    <w:rsid w:val="00082709"/>
    <w:rsid w:val="00083996"/>
    <w:rsid w:val="00083F4B"/>
    <w:rsid w:val="0008479E"/>
    <w:rsid w:val="00084B0A"/>
    <w:rsid w:val="000855B7"/>
    <w:rsid w:val="00086780"/>
    <w:rsid w:val="00090C65"/>
    <w:rsid w:val="0009397F"/>
    <w:rsid w:val="00094684"/>
    <w:rsid w:val="00094758"/>
    <w:rsid w:val="00095664"/>
    <w:rsid w:val="000956C8"/>
    <w:rsid w:val="00095756"/>
    <w:rsid w:val="000A05F1"/>
    <w:rsid w:val="000A14A5"/>
    <w:rsid w:val="000A1BA6"/>
    <w:rsid w:val="000A2C18"/>
    <w:rsid w:val="000A316D"/>
    <w:rsid w:val="000A3297"/>
    <w:rsid w:val="000A3D89"/>
    <w:rsid w:val="000A5880"/>
    <w:rsid w:val="000A6774"/>
    <w:rsid w:val="000A6A5B"/>
    <w:rsid w:val="000A70AB"/>
    <w:rsid w:val="000B275E"/>
    <w:rsid w:val="000B2989"/>
    <w:rsid w:val="000B2C20"/>
    <w:rsid w:val="000B3536"/>
    <w:rsid w:val="000B35B5"/>
    <w:rsid w:val="000B44CD"/>
    <w:rsid w:val="000B49D7"/>
    <w:rsid w:val="000B5E08"/>
    <w:rsid w:val="000B60C9"/>
    <w:rsid w:val="000C04FD"/>
    <w:rsid w:val="000C12D0"/>
    <w:rsid w:val="000C1884"/>
    <w:rsid w:val="000C2823"/>
    <w:rsid w:val="000C2D6D"/>
    <w:rsid w:val="000C336A"/>
    <w:rsid w:val="000C516A"/>
    <w:rsid w:val="000C6024"/>
    <w:rsid w:val="000C6C3C"/>
    <w:rsid w:val="000C6DF0"/>
    <w:rsid w:val="000D15E5"/>
    <w:rsid w:val="000D1ADD"/>
    <w:rsid w:val="000D1B36"/>
    <w:rsid w:val="000D2747"/>
    <w:rsid w:val="000D4AD0"/>
    <w:rsid w:val="000D6DD5"/>
    <w:rsid w:val="000D6EFA"/>
    <w:rsid w:val="000E145D"/>
    <w:rsid w:val="000E1682"/>
    <w:rsid w:val="000E1989"/>
    <w:rsid w:val="000E3312"/>
    <w:rsid w:val="000E3FE3"/>
    <w:rsid w:val="000E4D65"/>
    <w:rsid w:val="000E5288"/>
    <w:rsid w:val="000E5AB9"/>
    <w:rsid w:val="000E5BF2"/>
    <w:rsid w:val="000E5FA1"/>
    <w:rsid w:val="000E60FD"/>
    <w:rsid w:val="000E66C5"/>
    <w:rsid w:val="000E76E4"/>
    <w:rsid w:val="000F1070"/>
    <w:rsid w:val="000F1C44"/>
    <w:rsid w:val="000F399C"/>
    <w:rsid w:val="000F3AE6"/>
    <w:rsid w:val="000F4B8D"/>
    <w:rsid w:val="001003DE"/>
    <w:rsid w:val="001005A0"/>
    <w:rsid w:val="00101F96"/>
    <w:rsid w:val="001028AD"/>
    <w:rsid w:val="00102B85"/>
    <w:rsid w:val="00103ACD"/>
    <w:rsid w:val="00104006"/>
    <w:rsid w:val="00104587"/>
    <w:rsid w:val="0010464D"/>
    <w:rsid w:val="001047F9"/>
    <w:rsid w:val="0010543E"/>
    <w:rsid w:val="00105842"/>
    <w:rsid w:val="001072D5"/>
    <w:rsid w:val="00107CE7"/>
    <w:rsid w:val="00111434"/>
    <w:rsid w:val="00111F32"/>
    <w:rsid w:val="00114420"/>
    <w:rsid w:val="00116129"/>
    <w:rsid w:val="00116850"/>
    <w:rsid w:val="00117F4A"/>
    <w:rsid w:val="00117F73"/>
    <w:rsid w:val="00121869"/>
    <w:rsid w:val="00122693"/>
    <w:rsid w:val="0012285E"/>
    <w:rsid w:val="00122864"/>
    <w:rsid w:val="00123402"/>
    <w:rsid w:val="00123B73"/>
    <w:rsid w:val="00123E6F"/>
    <w:rsid w:val="00124B23"/>
    <w:rsid w:val="00125388"/>
    <w:rsid w:val="00125F4B"/>
    <w:rsid w:val="00126B9D"/>
    <w:rsid w:val="0012729D"/>
    <w:rsid w:val="0012750D"/>
    <w:rsid w:val="00127844"/>
    <w:rsid w:val="00127A11"/>
    <w:rsid w:val="00127AFB"/>
    <w:rsid w:val="00127C18"/>
    <w:rsid w:val="001300C0"/>
    <w:rsid w:val="00130DEE"/>
    <w:rsid w:val="00131207"/>
    <w:rsid w:val="00131E8E"/>
    <w:rsid w:val="00132F6F"/>
    <w:rsid w:val="00133139"/>
    <w:rsid w:val="001332A2"/>
    <w:rsid w:val="00133BC0"/>
    <w:rsid w:val="00134797"/>
    <w:rsid w:val="001347DA"/>
    <w:rsid w:val="00135EBC"/>
    <w:rsid w:val="00136428"/>
    <w:rsid w:val="001364C3"/>
    <w:rsid w:val="001368F5"/>
    <w:rsid w:val="001375A6"/>
    <w:rsid w:val="00137A02"/>
    <w:rsid w:val="00137F50"/>
    <w:rsid w:val="0014014A"/>
    <w:rsid w:val="001403EA"/>
    <w:rsid w:val="001407B3"/>
    <w:rsid w:val="00141ECE"/>
    <w:rsid w:val="0014270F"/>
    <w:rsid w:val="0014320A"/>
    <w:rsid w:val="0014337B"/>
    <w:rsid w:val="00144CB7"/>
    <w:rsid w:val="00147D60"/>
    <w:rsid w:val="00150BEF"/>
    <w:rsid w:val="00151F85"/>
    <w:rsid w:val="001521B2"/>
    <w:rsid w:val="00153D6C"/>
    <w:rsid w:val="0015513C"/>
    <w:rsid w:val="001555EF"/>
    <w:rsid w:val="00157546"/>
    <w:rsid w:val="00157569"/>
    <w:rsid w:val="001578EE"/>
    <w:rsid w:val="001606B2"/>
    <w:rsid w:val="00160BC7"/>
    <w:rsid w:val="001619C1"/>
    <w:rsid w:val="00162136"/>
    <w:rsid w:val="001635A9"/>
    <w:rsid w:val="00163FE9"/>
    <w:rsid w:val="00164270"/>
    <w:rsid w:val="001652E4"/>
    <w:rsid w:val="001665A6"/>
    <w:rsid w:val="0017057B"/>
    <w:rsid w:val="001710A0"/>
    <w:rsid w:val="001714AB"/>
    <w:rsid w:val="001715FE"/>
    <w:rsid w:val="001720F9"/>
    <w:rsid w:val="0017219E"/>
    <w:rsid w:val="001722ED"/>
    <w:rsid w:val="00172C1A"/>
    <w:rsid w:val="00174266"/>
    <w:rsid w:val="0017453D"/>
    <w:rsid w:val="00175172"/>
    <w:rsid w:val="0017561D"/>
    <w:rsid w:val="00175C40"/>
    <w:rsid w:val="00176FC0"/>
    <w:rsid w:val="00177775"/>
    <w:rsid w:val="00177C68"/>
    <w:rsid w:val="0018036B"/>
    <w:rsid w:val="00180D84"/>
    <w:rsid w:val="001816F5"/>
    <w:rsid w:val="001817A8"/>
    <w:rsid w:val="00181F35"/>
    <w:rsid w:val="001820A7"/>
    <w:rsid w:val="001835A5"/>
    <w:rsid w:val="00183A05"/>
    <w:rsid w:val="001840CA"/>
    <w:rsid w:val="001852D9"/>
    <w:rsid w:val="0018680B"/>
    <w:rsid w:val="0018692C"/>
    <w:rsid w:val="00186BE2"/>
    <w:rsid w:val="00187AF0"/>
    <w:rsid w:val="0019089F"/>
    <w:rsid w:val="00190BC8"/>
    <w:rsid w:val="001912FE"/>
    <w:rsid w:val="00191C0E"/>
    <w:rsid w:val="00192340"/>
    <w:rsid w:val="00193274"/>
    <w:rsid w:val="00194CB6"/>
    <w:rsid w:val="001965C6"/>
    <w:rsid w:val="001966AA"/>
    <w:rsid w:val="00196942"/>
    <w:rsid w:val="00196A34"/>
    <w:rsid w:val="001A0473"/>
    <w:rsid w:val="001A24CB"/>
    <w:rsid w:val="001A3A25"/>
    <w:rsid w:val="001A4FC7"/>
    <w:rsid w:val="001A5BE1"/>
    <w:rsid w:val="001B0B32"/>
    <w:rsid w:val="001B2B99"/>
    <w:rsid w:val="001B3E26"/>
    <w:rsid w:val="001B5728"/>
    <w:rsid w:val="001B5840"/>
    <w:rsid w:val="001B6B70"/>
    <w:rsid w:val="001B6C2A"/>
    <w:rsid w:val="001C05D5"/>
    <w:rsid w:val="001C1B58"/>
    <w:rsid w:val="001C2398"/>
    <w:rsid w:val="001C2A5D"/>
    <w:rsid w:val="001C3798"/>
    <w:rsid w:val="001C53CC"/>
    <w:rsid w:val="001C5A2E"/>
    <w:rsid w:val="001C5DA3"/>
    <w:rsid w:val="001C5EBB"/>
    <w:rsid w:val="001C7A1C"/>
    <w:rsid w:val="001D3019"/>
    <w:rsid w:val="001D3297"/>
    <w:rsid w:val="001D344E"/>
    <w:rsid w:val="001D414C"/>
    <w:rsid w:val="001D43E4"/>
    <w:rsid w:val="001D4F01"/>
    <w:rsid w:val="001D5292"/>
    <w:rsid w:val="001D5BC7"/>
    <w:rsid w:val="001D6223"/>
    <w:rsid w:val="001D6462"/>
    <w:rsid w:val="001D6CCA"/>
    <w:rsid w:val="001D78C4"/>
    <w:rsid w:val="001D7A63"/>
    <w:rsid w:val="001E0657"/>
    <w:rsid w:val="001E0D8D"/>
    <w:rsid w:val="001E18CE"/>
    <w:rsid w:val="001E2427"/>
    <w:rsid w:val="001E26C7"/>
    <w:rsid w:val="001E292E"/>
    <w:rsid w:val="001E3BA9"/>
    <w:rsid w:val="001E481E"/>
    <w:rsid w:val="001E5401"/>
    <w:rsid w:val="001E5AE8"/>
    <w:rsid w:val="001E5C89"/>
    <w:rsid w:val="001E6913"/>
    <w:rsid w:val="001E7A64"/>
    <w:rsid w:val="001F1DFD"/>
    <w:rsid w:val="001F39A6"/>
    <w:rsid w:val="001F5088"/>
    <w:rsid w:val="001F530B"/>
    <w:rsid w:val="001F635C"/>
    <w:rsid w:val="0020002B"/>
    <w:rsid w:val="002006B9"/>
    <w:rsid w:val="002015C9"/>
    <w:rsid w:val="00201DC3"/>
    <w:rsid w:val="00202FC9"/>
    <w:rsid w:val="00204E29"/>
    <w:rsid w:val="00205CA4"/>
    <w:rsid w:val="0020692E"/>
    <w:rsid w:val="00206E19"/>
    <w:rsid w:val="00207A28"/>
    <w:rsid w:val="002115C7"/>
    <w:rsid w:val="00212816"/>
    <w:rsid w:val="00212919"/>
    <w:rsid w:val="00212D6B"/>
    <w:rsid w:val="00213399"/>
    <w:rsid w:val="0021387D"/>
    <w:rsid w:val="00213CB9"/>
    <w:rsid w:val="002140C2"/>
    <w:rsid w:val="002148CE"/>
    <w:rsid w:val="002148D5"/>
    <w:rsid w:val="002151E6"/>
    <w:rsid w:val="002152BC"/>
    <w:rsid w:val="00215DAA"/>
    <w:rsid w:val="00216D0A"/>
    <w:rsid w:val="0022013D"/>
    <w:rsid w:val="00220893"/>
    <w:rsid w:val="0022120A"/>
    <w:rsid w:val="002217BF"/>
    <w:rsid w:val="00221C99"/>
    <w:rsid w:val="00223128"/>
    <w:rsid w:val="00223616"/>
    <w:rsid w:val="00223B81"/>
    <w:rsid w:val="0022460B"/>
    <w:rsid w:val="00224F10"/>
    <w:rsid w:val="00225121"/>
    <w:rsid w:val="002258A1"/>
    <w:rsid w:val="00225DE8"/>
    <w:rsid w:val="00226333"/>
    <w:rsid w:val="00227142"/>
    <w:rsid w:val="00227346"/>
    <w:rsid w:val="002273B3"/>
    <w:rsid w:val="002275FA"/>
    <w:rsid w:val="00227EA7"/>
    <w:rsid w:val="00230342"/>
    <w:rsid w:val="00230352"/>
    <w:rsid w:val="002319A4"/>
    <w:rsid w:val="002325EC"/>
    <w:rsid w:val="002328D3"/>
    <w:rsid w:val="00233F11"/>
    <w:rsid w:val="00235C40"/>
    <w:rsid w:val="0023638F"/>
    <w:rsid w:val="00241012"/>
    <w:rsid w:val="00241A73"/>
    <w:rsid w:val="00241D5F"/>
    <w:rsid w:val="00242874"/>
    <w:rsid w:val="00242FEC"/>
    <w:rsid w:val="002431E9"/>
    <w:rsid w:val="00243250"/>
    <w:rsid w:val="00244668"/>
    <w:rsid w:val="00244D50"/>
    <w:rsid w:val="00246011"/>
    <w:rsid w:val="00246B58"/>
    <w:rsid w:val="00247C76"/>
    <w:rsid w:val="00247E3A"/>
    <w:rsid w:val="00250186"/>
    <w:rsid w:val="002508BB"/>
    <w:rsid w:val="002511C8"/>
    <w:rsid w:val="002515D8"/>
    <w:rsid w:val="0025248F"/>
    <w:rsid w:val="00252E2C"/>
    <w:rsid w:val="00253145"/>
    <w:rsid w:val="0025438E"/>
    <w:rsid w:val="0025479B"/>
    <w:rsid w:val="0025536E"/>
    <w:rsid w:val="0025614D"/>
    <w:rsid w:val="00257C25"/>
    <w:rsid w:val="0026160E"/>
    <w:rsid w:val="00262DFA"/>
    <w:rsid w:val="00262E43"/>
    <w:rsid w:val="0026330A"/>
    <w:rsid w:val="00263FEF"/>
    <w:rsid w:val="002653F3"/>
    <w:rsid w:val="002660F3"/>
    <w:rsid w:val="00266213"/>
    <w:rsid w:val="002663A7"/>
    <w:rsid w:val="002676D5"/>
    <w:rsid w:val="0026794F"/>
    <w:rsid w:val="002710EA"/>
    <w:rsid w:val="00274645"/>
    <w:rsid w:val="00274786"/>
    <w:rsid w:val="0028029B"/>
    <w:rsid w:val="00281E68"/>
    <w:rsid w:val="002822C2"/>
    <w:rsid w:val="002825CF"/>
    <w:rsid w:val="00283683"/>
    <w:rsid w:val="00283C01"/>
    <w:rsid w:val="00284517"/>
    <w:rsid w:val="0028541D"/>
    <w:rsid w:val="00285801"/>
    <w:rsid w:val="00285CC4"/>
    <w:rsid w:val="00285E95"/>
    <w:rsid w:val="00286192"/>
    <w:rsid w:val="00286621"/>
    <w:rsid w:val="002909A2"/>
    <w:rsid w:val="00290FCB"/>
    <w:rsid w:val="00291184"/>
    <w:rsid w:val="00291C16"/>
    <w:rsid w:val="00291E77"/>
    <w:rsid w:val="0029314F"/>
    <w:rsid w:val="00295263"/>
    <w:rsid w:val="002969AB"/>
    <w:rsid w:val="002971A2"/>
    <w:rsid w:val="0029725A"/>
    <w:rsid w:val="00297AB2"/>
    <w:rsid w:val="002A01AE"/>
    <w:rsid w:val="002A0B39"/>
    <w:rsid w:val="002A1D79"/>
    <w:rsid w:val="002A2434"/>
    <w:rsid w:val="002A326D"/>
    <w:rsid w:val="002A4FDF"/>
    <w:rsid w:val="002A55A3"/>
    <w:rsid w:val="002A574E"/>
    <w:rsid w:val="002A6456"/>
    <w:rsid w:val="002A64E8"/>
    <w:rsid w:val="002A66BF"/>
    <w:rsid w:val="002A6ECA"/>
    <w:rsid w:val="002A78D0"/>
    <w:rsid w:val="002B002C"/>
    <w:rsid w:val="002B083D"/>
    <w:rsid w:val="002B0F5A"/>
    <w:rsid w:val="002B1882"/>
    <w:rsid w:val="002B1DF2"/>
    <w:rsid w:val="002B20F3"/>
    <w:rsid w:val="002B26E0"/>
    <w:rsid w:val="002B29E7"/>
    <w:rsid w:val="002B2BD0"/>
    <w:rsid w:val="002B44D8"/>
    <w:rsid w:val="002B65AA"/>
    <w:rsid w:val="002B75A7"/>
    <w:rsid w:val="002B7BF9"/>
    <w:rsid w:val="002B7BFD"/>
    <w:rsid w:val="002B7FCA"/>
    <w:rsid w:val="002C0D2B"/>
    <w:rsid w:val="002C234B"/>
    <w:rsid w:val="002C45FF"/>
    <w:rsid w:val="002C481B"/>
    <w:rsid w:val="002C55CC"/>
    <w:rsid w:val="002C63D0"/>
    <w:rsid w:val="002C6D77"/>
    <w:rsid w:val="002D0D4D"/>
    <w:rsid w:val="002D1686"/>
    <w:rsid w:val="002D16AF"/>
    <w:rsid w:val="002D1863"/>
    <w:rsid w:val="002D484A"/>
    <w:rsid w:val="002D4B06"/>
    <w:rsid w:val="002D4D08"/>
    <w:rsid w:val="002D6192"/>
    <w:rsid w:val="002D736F"/>
    <w:rsid w:val="002E08D0"/>
    <w:rsid w:val="002E2875"/>
    <w:rsid w:val="002E2F71"/>
    <w:rsid w:val="002E4489"/>
    <w:rsid w:val="002E4A37"/>
    <w:rsid w:val="002E5C00"/>
    <w:rsid w:val="002E6636"/>
    <w:rsid w:val="002E7927"/>
    <w:rsid w:val="002E7F96"/>
    <w:rsid w:val="002F0C80"/>
    <w:rsid w:val="002F3479"/>
    <w:rsid w:val="002F37E8"/>
    <w:rsid w:val="002F5567"/>
    <w:rsid w:val="002F61BF"/>
    <w:rsid w:val="002F71A4"/>
    <w:rsid w:val="002F7ADF"/>
    <w:rsid w:val="002F7C9A"/>
    <w:rsid w:val="00300D8A"/>
    <w:rsid w:val="00301277"/>
    <w:rsid w:val="00301AE7"/>
    <w:rsid w:val="00301EBE"/>
    <w:rsid w:val="003028CE"/>
    <w:rsid w:val="0030327F"/>
    <w:rsid w:val="0030377E"/>
    <w:rsid w:val="00303E46"/>
    <w:rsid w:val="00305477"/>
    <w:rsid w:val="00305D87"/>
    <w:rsid w:val="00306157"/>
    <w:rsid w:val="0030638B"/>
    <w:rsid w:val="00306E2A"/>
    <w:rsid w:val="00307EF2"/>
    <w:rsid w:val="003105F7"/>
    <w:rsid w:val="00310DE6"/>
    <w:rsid w:val="0031299C"/>
    <w:rsid w:val="00312BC3"/>
    <w:rsid w:val="00313383"/>
    <w:rsid w:val="00315CB0"/>
    <w:rsid w:val="00315F22"/>
    <w:rsid w:val="0031667C"/>
    <w:rsid w:val="00316870"/>
    <w:rsid w:val="00316EAE"/>
    <w:rsid w:val="003174EC"/>
    <w:rsid w:val="003214F1"/>
    <w:rsid w:val="003220DF"/>
    <w:rsid w:val="003238BD"/>
    <w:rsid w:val="00324834"/>
    <w:rsid w:val="0032486C"/>
    <w:rsid w:val="003262BC"/>
    <w:rsid w:val="00327245"/>
    <w:rsid w:val="00330D06"/>
    <w:rsid w:val="00331E66"/>
    <w:rsid w:val="00332CBF"/>
    <w:rsid w:val="00333217"/>
    <w:rsid w:val="003333AC"/>
    <w:rsid w:val="00333BFD"/>
    <w:rsid w:val="0033426F"/>
    <w:rsid w:val="00334BB8"/>
    <w:rsid w:val="003362B8"/>
    <w:rsid w:val="00336932"/>
    <w:rsid w:val="00337D29"/>
    <w:rsid w:val="00337E13"/>
    <w:rsid w:val="0034127E"/>
    <w:rsid w:val="00341329"/>
    <w:rsid w:val="00341DCB"/>
    <w:rsid w:val="003425CE"/>
    <w:rsid w:val="00342F17"/>
    <w:rsid w:val="00343114"/>
    <w:rsid w:val="0034367D"/>
    <w:rsid w:val="00344126"/>
    <w:rsid w:val="00344D47"/>
    <w:rsid w:val="003459E6"/>
    <w:rsid w:val="00346BB7"/>
    <w:rsid w:val="00347400"/>
    <w:rsid w:val="00347828"/>
    <w:rsid w:val="00350E17"/>
    <w:rsid w:val="00351A02"/>
    <w:rsid w:val="00352711"/>
    <w:rsid w:val="00353A2B"/>
    <w:rsid w:val="003547EE"/>
    <w:rsid w:val="00354900"/>
    <w:rsid w:val="00355782"/>
    <w:rsid w:val="00355906"/>
    <w:rsid w:val="00357289"/>
    <w:rsid w:val="00357809"/>
    <w:rsid w:val="00360F23"/>
    <w:rsid w:val="00361E1A"/>
    <w:rsid w:val="00362079"/>
    <w:rsid w:val="00363914"/>
    <w:rsid w:val="003642A5"/>
    <w:rsid w:val="003649F5"/>
    <w:rsid w:val="00365FE6"/>
    <w:rsid w:val="00366392"/>
    <w:rsid w:val="00366B24"/>
    <w:rsid w:val="003701A1"/>
    <w:rsid w:val="00370AAA"/>
    <w:rsid w:val="003712C8"/>
    <w:rsid w:val="0037160D"/>
    <w:rsid w:val="00371D21"/>
    <w:rsid w:val="00373013"/>
    <w:rsid w:val="0037377E"/>
    <w:rsid w:val="00373D2D"/>
    <w:rsid w:val="00374298"/>
    <w:rsid w:val="00375AF7"/>
    <w:rsid w:val="00376764"/>
    <w:rsid w:val="00376B3A"/>
    <w:rsid w:val="003775BC"/>
    <w:rsid w:val="0038184C"/>
    <w:rsid w:val="0038290B"/>
    <w:rsid w:val="00383A1F"/>
    <w:rsid w:val="00386920"/>
    <w:rsid w:val="00390374"/>
    <w:rsid w:val="00391048"/>
    <w:rsid w:val="003926E0"/>
    <w:rsid w:val="00392BF0"/>
    <w:rsid w:val="003942BA"/>
    <w:rsid w:val="003950E8"/>
    <w:rsid w:val="003952D0"/>
    <w:rsid w:val="003956C7"/>
    <w:rsid w:val="003957F8"/>
    <w:rsid w:val="00395B22"/>
    <w:rsid w:val="00395D3F"/>
    <w:rsid w:val="00396526"/>
    <w:rsid w:val="0039781F"/>
    <w:rsid w:val="003A050A"/>
    <w:rsid w:val="003A29D4"/>
    <w:rsid w:val="003A4696"/>
    <w:rsid w:val="003A4A84"/>
    <w:rsid w:val="003A4AD3"/>
    <w:rsid w:val="003A4B7B"/>
    <w:rsid w:val="003A57D3"/>
    <w:rsid w:val="003A6367"/>
    <w:rsid w:val="003A660E"/>
    <w:rsid w:val="003A6B15"/>
    <w:rsid w:val="003A6DE1"/>
    <w:rsid w:val="003A74BE"/>
    <w:rsid w:val="003A79C0"/>
    <w:rsid w:val="003B0CBF"/>
    <w:rsid w:val="003B130D"/>
    <w:rsid w:val="003B14B6"/>
    <w:rsid w:val="003B1F9F"/>
    <w:rsid w:val="003B21D9"/>
    <w:rsid w:val="003B25E3"/>
    <w:rsid w:val="003B3BD9"/>
    <w:rsid w:val="003B4C47"/>
    <w:rsid w:val="003B6BC4"/>
    <w:rsid w:val="003B747D"/>
    <w:rsid w:val="003B789D"/>
    <w:rsid w:val="003C0440"/>
    <w:rsid w:val="003C1437"/>
    <w:rsid w:val="003C2046"/>
    <w:rsid w:val="003C2423"/>
    <w:rsid w:val="003C379E"/>
    <w:rsid w:val="003C389E"/>
    <w:rsid w:val="003C39C3"/>
    <w:rsid w:val="003C39DD"/>
    <w:rsid w:val="003C43B8"/>
    <w:rsid w:val="003C4440"/>
    <w:rsid w:val="003C4E20"/>
    <w:rsid w:val="003C5BB0"/>
    <w:rsid w:val="003C5BD1"/>
    <w:rsid w:val="003C6CF4"/>
    <w:rsid w:val="003D0281"/>
    <w:rsid w:val="003D0593"/>
    <w:rsid w:val="003D1316"/>
    <w:rsid w:val="003D18BE"/>
    <w:rsid w:val="003D1E88"/>
    <w:rsid w:val="003D28E6"/>
    <w:rsid w:val="003D3358"/>
    <w:rsid w:val="003D3BEF"/>
    <w:rsid w:val="003D3D68"/>
    <w:rsid w:val="003D43B8"/>
    <w:rsid w:val="003D4988"/>
    <w:rsid w:val="003D514C"/>
    <w:rsid w:val="003D5185"/>
    <w:rsid w:val="003D5343"/>
    <w:rsid w:val="003D57B7"/>
    <w:rsid w:val="003D5AF0"/>
    <w:rsid w:val="003D60A5"/>
    <w:rsid w:val="003D6DB6"/>
    <w:rsid w:val="003D6DBF"/>
    <w:rsid w:val="003D75EA"/>
    <w:rsid w:val="003E1229"/>
    <w:rsid w:val="003E1C09"/>
    <w:rsid w:val="003E20D7"/>
    <w:rsid w:val="003E397E"/>
    <w:rsid w:val="003E4A20"/>
    <w:rsid w:val="003E5F6F"/>
    <w:rsid w:val="003E7378"/>
    <w:rsid w:val="003E7582"/>
    <w:rsid w:val="003F0A69"/>
    <w:rsid w:val="003F0A92"/>
    <w:rsid w:val="003F1040"/>
    <w:rsid w:val="003F1CC9"/>
    <w:rsid w:val="003F2E69"/>
    <w:rsid w:val="003F3748"/>
    <w:rsid w:val="003F3889"/>
    <w:rsid w:val="003F3E0A"/>
    <w:rsid w:val="003F776A"/>
    <w:rsid w:val="00400216"/>
    <w:rsid w:val="0040180F"/>
    <w:rsid w:val="00401926"/>
    <w:rsid w:val="0040210F"/>
    <w:rsid w:val="00402139"/>
    <w:rsid w:val="004022AA"/>
    <w:rsid w:val="0040419F"/>
    <w:rsid w:val="0040456D"/>
    <w:rsid w:val="00404C80"/>
    <w:rsid w:val="00406E5D"/>
    <w:rsid w:val="00407C87"/>
    <w:rsid w:val="00410F8E"/>
    <w:rsid w:val="004113CD"/>
    <w:rsid w:val="00412480"/>
    <w:rsid w:val="00412FDB"/>
    <w:rsid w:val="004135B1"/>
    <w:rsid w:val="00414D17"/>
    <w:rsid w:val="00416B33"/>
    <w:rsid w:val="004176EF"/>
    <w:rsid w:val="00417DD9"/>
    <w:rsid w:val="0042119E"/>
    <w:rsid w:val="004217BA"/>
    <w:rsid w:val="00421FCE"/>
    <w:rsid w:val="00422CD4"/>
    <w:rsid w:val="00423282"/>
    <w:rsid w:val="00423A8A"/>
    <w:rsid w:val="004246C4"/>
    <w:rsid w:val="00425A35"/>
    <w:rsid w:val="00425BE3"/>
    <w:rsid w:val="004266D3"/>
    <w:rsid w:val="004278A1"/>
    <w:rsid w:val="00430636"/>
    <w:rsid w:val="00430A49"/>
    <w:rsid w:val="0043109D"/>
    <w:rsid w:val="00431E8D"/>
    <w:rsid w:val="00433493"/>
    <w:rsid w:val="00433756"/>
    <w:rsid w:val="004339A8"/>
    <w:rsid w:val="00433AFF"/>
    <w:rsid w:val="00434A53"/>
    <w:rsid w:val="004354AB"/>
    <w:rsid w:val="00435BB4"/>
    <w:rsid w:val="00435E85"/>
    <w:rsid w:val="00436457"/>
    <w:rsid w:val="004373D1"/>
    <w:rsid w:val="004400A9"/>
    <w:rsid w:val="004406BF"/>
    <w:rsid w:val="00440A4A"/>
    <w:rsid w:val="00440CD8"/>
    <w:rsid w:val="0044117D"/>
    <w:rsid w:val="00441F29"/>
    <w:rsid w:val="004428C8"/>
    <w:rsid w:val="004429FB"/>
    <w:rsid w:val="00444440"/>
    <w:rsid w:val="00444532"/>
    <w:rsid w:val="00444BF8"/>
    <w:rsid w:val="00446A15"/>
    <w:rsid w:val="00446A25"/>
    <w:rsid w:val="004479F1"/>
    <w:rsid w:val="0045031D"/>
    <w:rsid w:val="00451020"/>
    <w:rsid w:val="00451199"/>
    <w:rsid w:val="004516B2"/>
    <w:rsid w:val="00451A51"/>
    <w:rsid w:val="00451CB0"/>
    <w:rsid w:val="00451E3C"/>
    <w:rsid w:val="00454B05"/>
    <w:rsid w:val="00455183"/>
    <w:rsid w:val="004551FA"/>
    <w:rsid w:val="00455610"/>
    <w:rsid w:val="00455CFD"/>
    <w:rsid w:val="00455E13"/>
    <w:rsid w:val="0045614E"/>
    <w:rsid w:val="0045639B"/>
    <w:rsid w:val="00460726"/>
    <w:rsid w:val="0046228B"/>
    <w:rsid w:val="0046249C"/>
    <w:rsid w:val="004629A4"/>
    <w:rsid w:val="00462A08"/>
    <w:rsid w:val="00462F5C"/>
    <w:rsid w:val="004632A3"/>
    <w:rsid w:val="00463AA3"/>
    <w:rsid w:val="0046446D"/>
    <w:rsid w:val="00464B31"/>
    <w:rsid w:val="00465A3C"/>
    <w:rsid w:val="0046682D"/>
    <w:rsid w:val="004705B8"/>
    <w:rsid w:val="0047064E"/>
    <w:rsid w:val="00471661"/>
    <w:rsid w:val="00473435"/>
    <w:rsid w:val="00473644"/>
    <w:rsid w:val="00475624"/>
    <w:rsid w:val="00476076"/>
    <w:rsid w:val="0047677F"/>
    <w:rsid w:val="00476D9C"/>
    <w:rsid w:val="004774F1"/>
    <w:rsid w:val="00477DA4"/>
    <w:rsid w:val="004801EA"/>
    <w:rsid w:val="00480852"/>
    <w:rsid w:val="00480897"/>
    <w:rsid w:val="00480B77"/>
    <w:rsid w:val="004816E3"/>
    <w:rsid w:val="00482D54"/>
    <w:rsid w:val="00484558"/>
    <w:rsid w:val="004856B0"/>
    <w:rsid w:val="00485D97"/>
    <w:rsid w:val="00486330"/>
    <w:rsid w:val="00486683"/>
    <w:rsid w:val="00486E13"/>
    <w:rsid w:val="0048774E"/>
    <w:rsid w:val="0049012E"/>
    <w:rsid w:val="00490EE5"/>
    <w:rsid w:val="0049154B"/>
    <w:rsid w:val="004916B3"/>
    <w:rsid w:val="004937C3"/>
    <w:rsid w:val="00494672"/>
    <w:rsid w:val="00495A2F"/>
    <w:rsid w:val="004962A6"/>
    <w:rsid w:val="004971A6"/>
    <w:rsid w:val="00497803"/>
    <w:rsid w:val="00497C86"/>
    <w:rsid w:val="00497CF8"/>
    <w:rsid w:val="004A1943"/>
    <w:rsid w:val="004A2ABD"/>
    <w:rsid w:val="004A2CBC"/>
    <w:rsid w:val="004A3A46"/>
    <w:rsid w:val="004A463D"/>
    <w:rsid w:val="004A482C"/>
    <w:rsid w:val="004A4A1E"/>
    <w:rsid w:val="004A6F73"/>
    <w:rsid w:val="004A7F0E"/>
    <w:rsid w:val="004B06A7"/>
    <w:rsid w:val="004B12DE"/>
    <w:rsid w:val="004B13CC"/>
    <w:rsid w:val="004B1A9C"/>
    <w:rsid w:val="004B3213"/>
    <w:rsid w:val="004B40EE"/>
    <w:rsid w:val="004B49A8"/>
    <w:rsid w:val="004B4C4E"/>
    <w:rsid w:val="004B4C9E"/>
    <w:rsid w:val="004B5FB1"/>
    <w:rsid w:val="004B6BDF"/>
    <w:rsid w:val="004B78BC"/>
    <w:rsid w:val="004B7957"/>
    <w:rsid w:val="004C0832"/>
    <w:rsid w:val="004C13FF"/>
    <w:rsid w:val="004C30F1"/>
    <w:rsid w:val="004C44E1"/>
    <w:rsid w:val="004C4625"/>
    <w:rsid w:val="004C4FF1"/>
    <w:rsid w:val="004C65A1"/>
    <w:rsid w:val="004C6A3E"/>
    <w:rsid w:val="004D016A"/>
    <w:rsid w:val="004D06F5"/>
    <w:rsid w:val="004D0C19"/>
    <w:rsid w:val="004D226D"/>
    <w:rsid w:val="004D26B8"/>
    <w:rsid w:val="004D29E9"/>
    <w:rsid w:val="004D3018"/>
    <w:rsid w:val="004D35C7"/>
    <w:rsid w:val="004D3773"/>
    <w:rsid w:val="004D3CC2"/>
    <w:rsid w:val="004D4B67"/>
    <w:rsid w:val="004D6758"/>
    <w:rsid w:val="004D6FED"/>
    <w:rsid w:val="004D712C"/>
    <w:rsid w:val="004D78B6"/>
    <w:rsid w:val="004D7B5B"/>
    <w:rsid w:val="004E0FF7"/>
    <w:rsid w:val="004E12DB"/>
    <w:rsid w:val="004E132A"/>
    <w:rsid w:val="004E13DF"/>
    <w:rsid w:val="004E1959"/>
    <w:rsid w:val="004E1D0D"/>
    <w:rsid w:val="004E28C4"/>
    <w:rsid w:val="004E40D8"/>
    <w:rsid w:val="004E46B7"/>
    <w:rsid w:val="004E4819"/>
    <w:rsid w:val="004E4F49"/>
    <w:rsid w:val="004E5A4B"/>
    <w:rsid w:val="004E5C3B"/>
    <w:rsid w:val="004F0616"/>
    <w:rsid w:val="004F2C5B"/>
    <w:rsid w:val="004F4786"/>
    <w:rsid w:val="004F4887"/>
    <w:rsid w:val="004F4AED"/>
    <w:rsid w:val="004F5602"/>
    <w:rsid w:val="004F69C1"/>
    <w:rsid w:val="004F6AFE"/>
    <w:rsid w:val="004F7131"/>
    <w:rsid w:val="004F7D77"/>
    <w:rsid w:val="00500B6C"/>
    <w:rsid w:val="00501AF2"/>
    <w:rsid w:val="00501D13"/>
    <w:rsid w:val="00502976"/>
    <w:rsid w:val="00504AFB"/>
    <w:rsid w:val="005051B2"/>
    <w:rsid w:val="005053DC"/>
    <w:rsid w:val="00506669"/>
    <w:rsid w:val="00506B7A"/>
    <w:rsid w:val="00507AA6"/>
    <w:rsid w:val="00507FF8"/>
    <w:rsid w:val="0051156B"/>
    <w:rsid w:val="00511608"/>
    <w:rsid w:val="00511851"/>
    <w:rsid w:val="0051235D"/>
    <w:rsid w:val="00512B5A"/>
    <w:rsid w:val="00513E5D"/>
    <w:rsid w:val="005141A5"/>
    <w:rsid w:val="005174C6"/>
    <w:rsid w:val="00520041"/>
    <w:rsid w:val="005200B8"/>
    <w:rsid w:val="00520809"/>
    <w:rsid w:val="00522B2F"/>
    <w:rsid w:val="0052383A"/>
    <w:rsid w:val="00523E22"/>
    <w:rsid w:val="0052470A"/>
    <w:rsid w:val="005268E9"/>
    <w:rsid w:val="0052775B"/>
    <w:rsid w:val="00531175"/>
    <w:rsid w:val="0053153E"/>
    <w:rsid w:val="00531F51"/>
    <w:rsid w:val="005333F9"/>
    <w:rsid w:val="00533CCC"/>
    <w:rsid w:val="00534B25"/>
    <w:rsid w:val="00536321"/>
    <w:rsid w:val="00536B02"/>
    <w:rsid w:val="00540616"/>
    <w:rsid w:val="00540970"/>
    <w:rsid w:val="00540E1E"/>
    <w:rsid w:val="00540E4A"/>
    <w:rsid w:val="0054177F"/>
    <w:rsid w:val="00541B20"/>
    <w:rsid w:val="00541B80"/>
    <w:rsid w:val="005421A7"/>
    <w:rsid w:val="005427B2"/>
    <w:rsid w:val="00542AA2"/>
    <w:rsid w:val="00543D63"/>
    <w:rsid w:val="0054514E"/>
    <w:rsid w:val="005451F2"/>
    <w:rsid w:val="005462BC"/>
    <w:rsid w:val="00547C63"/>
    <w:rsid w:val="005501EF"/>
    <w:rsid w:val="0055065B"/>
    <w:rsid w:val="00551221"/>
    <w:rsid w:val="00551D0C"/>
    <w:rsid w:val="00551F3D"/>
    <w:rsid w:val="00552117"/>
    <w:rsid w:val="005524D1"/>
    <w:rsid w:val="005533FA"/>
    <w:rsid w:val="00553AC8"/>
    <w:rsid w:val="00553C38"/>
    <w:rsid w:val="005541B9"/>
    <w:rsid w:val="005556C6"/>
    <w:rsid w:val="00556430"/>
    <w:rsid w:val="005566BC"/>
    <w:rsid w:val="00556740"/>
    <w:rsid w:val="0055702C"/>
    <w:rsid w:val="005570D2"/>
    <w:rsid w:val="0055739A"/>
    <w:rsid w:val="005573D8"/>
    <w:rsid w:val="005601E0"/>
    <w:rsid w:val="0056383E"/>
    <w:rsid w:val="00563F40"/>
    <w:rsid w:val="0056497D"/>
    <w:rsid w:val="00564A42"/>
    <w:rsid w:val="0056536E"/>
    <w:rsid w:val="0056612E"/>
    <w:rsid w:val="00570598"/>
    <w:rsid w:val="005708C0"/>
    <w:rsid w:val="005708CA"/>
    <w:rsid w:val="00571436"/>
    <w:rsid w:val="00573BAD"/>
    <w:rsid w:val="00574031"/>
    <w:rsid w:val="00574A08"/>
    <w:rsid w:val="00575555"/>
    <w:rsid w:val="0057561F"/>
    <w:rsid w:val="005765B1"/>
    <w:rsid w:val="00576BFE"/>
    <w:rsid w:val="00576DCE"/>
    <w:rsid w:val="0057729A"/>
    <w:rsid w:val="005773FB"/>
    <w:rsid w:val="00577CFF"/>
    <w:rsid w:val="00580A92"/>
    <w:rsid w:val="00580AB0"/>
    <w:rsid w:val="00580BCA"/>
    <w:rsid w:val="00580D9C"/>
    <w:rsid w:val="0058113A"/>
    <w:rsid w:val="005813FD"/>
    <w:rsid w:val="00581E6C"/>
    <w:rsid w:val="005820F9"/>
    <w:rsid w:val="005822BC"/>
    <w:rsid w:val="0058269B"/>
    <w:rsid w:val="005827FA"/>
    <w:rsid w:val="00583122"/>
    <w:rsid w:val="00586404"/>
    <w:rsid w:val="00586C51"/>
    <w:rsid w:val="0058722F"/>
    <w:rsid w:val="005915A7"/>
    <w:rsid w:val="0059229D"/>
    <w:rsid w:val="0059317C"/>
    <w:rsid w:val="0059357C"/>
    <w:rsid w:val="00595078"/>
    <w:rsid w:val="0059569D"/>
    <w:rsid w:val="005960A6"/>
    <w:rsid w:val="005961F9"/>
    <w:rsid w:val="00596C79"/>
    <w:rsid w:val="00597555"/>
    <w:rsid w:val="00597990"/>
    <w:rsid w:val="005A026C"/>
    <w:rsid w:val="005A11DB"/>
    <w:rsid w:val="005A3031"/>
    <w:rsid w:val="005A373C"/>
    <w:rsid w:val="005A4E4A"/>
    <w:rsid w:val="005A4F7A"/>
    <w:rsid w:val="005A5A82"/>
    <w:rsid w:val="005A648D"/>
    <w:rsid w:val="005A6E9B"/>
    <w:rsid w:val="005A765F"/>
    <w:rsid w:val="005A79A7"/>
    <w:rsid w:val="005B067A"/>
    <w:rsid w:val="005B0B45"/>
    <w:rsid w:val="005B198C"/>
    <w:rsid w:val="005B1B3E"/>
    <w:rsid w:val="005B24AA"/>
    <w:rsid w:val="005B3336"/>
    <w:rsid w:val="005B3A45"/>
    <w:rsid w:val="005B4E3D"/>
    <w:rsid w:val="005B58D4"/>
    <w:rsid w:val="005B5C41"/>
    <w:rsid w:val="005B5FAC"/>
    <w:rsid w:val="005B666F"/>
    <w:rsid w:val="005B6E1A"/>
    <w:rsid w:val="005B6FE3"/>
    <w:rsid w:val="005B702E"/>
    <w:rsid w:val="005B71F9"/>
    <w:rsid w:val="005C0046"/>
    <w:rsid w:val="005C009D"/>
    <w:rsid w:val="005C30BA"/>
    <w:rsid w:val="005C3718"/>
    <w:rsid w:val="005C71A4"/>
    <w:rsid w:val="005C7358"/>
    <w:rsid w:val="005D071D"/>
    <w:rsid w:val="005D0720"/>
    <w:rsid w:val="005D07C1"/>
    <w:rsid w:val="005D0CBA"/>
    <w:rsid w:val="005D1208"/>
    <w:rsid w:val="005D12A2"/>
    <w:rsid w:val="005D34E7"/>
    <w:rsid w:val="005D3946"/>
    <w:rsid w:val="005D4F03"/>
    <w:rsid w:val="005D520F"/>
    <w:rsid w:val="005D574C"/>
    <w:rsid w:val="005D5B7D"/>
    <w:rsid w:val="005D7741"/>
    <w:rsid w:val="005E0B41"/>
    <w:rsid w:val="005E0B79"/>
    <w:rsid w:val="005E123A"/>
    <w:rsid w:val="005E1D07"/>
    <w:rsid w:val="005E224A"/>
    <w:rsid w:val="005E2B5B"/>
    <w:rsid w:val="005E3CC0"/>
    <w:rsid w:val="005E4DD9"/>
    <w:rsid w:val="005E5307"/>
    <w:rsid w:val="005E5FE5"/>
    <w:rsid w:val="005E6510"/>
    <w:rsid w:val="005E7A76"/>
    <w:rsid w:val="005F050C"/>
    <w:rsid w:val="005F0B10"/>
    <w:rsid w:val="005F0E32"/>
    <w:rsid w:val="005F34C5"/>
    <w:rsid w:val="005F3A88"/>
    <w:rsid w:val="005F3E4C"/>
    <w:rsid w:val="005F4170"/>
    <w:rsid w:val="005F66A2"/>
    <w:rsid w:val="005F6BE3"/>
    <w:rsid w:val="005F6C30"/>
    <w:rsid w:val="005F7EE4"/>
    <w:rsid w:val="006009D9"/>
    <w:rsid w:val="00601EBC"/>
    <w:rsid w:val="00602947"/>
    <w:rsid w:val="00603405"/>
    <w:rsid w:val="0060508B"/>
    <w:rsid w:val="0060552B"/>
    <w:rsid w:val="00607108"/>
    <w:rsid w:val="00610682"/>
    <w:rsid w:val="006113BA"/>
    <w:rsid w:val="006113FF"/>
    <w:rsid w:val="00611404"/>
    <w:rsid w:val="0061155E"/>
    <w:rsid w:val="00611A40"/>
    <w:rsid w:val="00613282"/>
    <w:rsid w:val="006137B3"/>
    <w:rsid w:val="0061479B"/>
    <w:rsid w:val="006159CA"/>
    <w:rsid w:val="006179FB"/>
    <w:rsid w:val="00617E15"/>
    <w:rsid w:val="006205C3"/>
    <w:rsid w:val="00621894"/>
    <w:rsid w:val="00621E87"/>
    <w:rsid w:val="0062366A"/>
    <w:rsid w:val="0062442E"/>
    <w:rsid w:val="00624A05"/>
    <w:rsid w:val="006268F1"/>
    <w:rsid w:val="00626C66"/>
    <w:rsid w:val="00626E3B"/>
    <w:rsid w:val="006279E2"/>
    <w:rsid w:val="006301F3"/>
    <w:rsid w:val="00631DEF"/>
    <w:rsid w:val="00631ECF"/>
    <w:rsid w:val="00633C3D"/>
    <w:rsid w:val="00633C61"/>
    <w:rsid w:val="00634437"/>
    <w:rsid w:val="00634934"/>
    <w:rsid w:val="00634DF2"/>
    <w:rsid w:val="00640B8A"/>
    <w:rsid w:val="00641585"/>
    <w:rsid w:val="006415D9"/>
    <w:rsid w:val="006420A3"/>
    <w:rsid w:val="00643222"/>
    <w:rsid w:val="006435D7"/>
    <w:rsid w:val="00643C17"/>
    <w:rsid w:val="00643EA4"/>
    <w:rsid w:val="0064494F"/>
    <w:rsid w:val="00644FE2"/>
    <w:rsid w:val="0065120A"/>
    <w:rsid w:val="006517BC"/>
    <w:rsid w:val="00651938"/>
    <w:rsid w:val="00652134"/>
    <w:rsid w:val="0065357F"/>
    <w:rsid w:val="006536C4"/>
    <w:rsid w:val="00654849"/>
    <w:rsid w:val="00655AC9"/>
    <w:rsid w:val="00655C0E"/>
    <w:rsid w:val="006578AA"/>
    <w:rsid w:val="0065797F"/>
    <w:rsid w:val="00660141"/>
    <w:rsid w:val="00660985"/>
    <w:rsid w:val="00660DB3"/>
    <w:rsid w:val="00661D71"/>
    <w:rsid w:val="006626BA"/>
    <w:rsid w:val="00662CD9"/>
    <w:rsid w:val="006638B5"/>
    <w:rsid w:val="00663994"/>
    <w:rsid w:val="0066478C"/>
    <w:rsid w:val="006653CC"/>
    <w:rsid w:val="00667338"/>
    <w:rsid w:val="006673C8"/>
    <w:rsid w:val="00667497"/>
    <w:rsid w:val="0067113F"/>
    <w:rsid w:val="00673EF0"/>
    <w:rsid w:val="00674151"/>
    <w:rsid w:val="0067428B"/>
    <w:rsid w:val="00674FF8"/>
    <w:rsid w:val="0067537B"/>
    <w:rsid w:val="0067578D"/>
    <w:rsid w:val="006767F2"/>
    <w:rsid w:val="0068058F"/>
    <w:rsid w:val="006807E6"/>
    <w:rsid w:val="006808BB"/>
    <w:rsid w:val="00683578"/>
    <w:rsid w:val="006835A2"/>
    <w:rsid w:val="00684172"/>
    <w:rsid w:val="0068428E"/>
    <w:rsid w:val="00684BDD"/>
    <w:rsid w:val="00684C4A"/>
    <w:rsid w:val="006864C5"/>
    <w:rsid w:val="00691026"/>
    <w:rsid w:val="00691330"/>
    <w:rsid w:val="006920A2"/>
    <w:rsid w:val="00692136"/>
    <w:rsid w:val="00692DE9"/>
    <w:rsid w:val="006939AE"/>
    <w:rsid w:val="00694166"/>
    <w:rsid w:val="00694323"/>
    <w:rsid w:val="0069451E"/>
    <w:rsid w:val="0069486C"/>
    <w:rsid w:val="00694902"/>
    <w:rsid w:val="00694B8B"/>
    <w:rsid w:val="00694FBE"/>
    <w:rsid w:val="006A0313"/>
    <w:rsid w:val="006A2353"/>
    <w:rsid w:val="006A353C"/>
    <w:rsid w:val="006A5C58"/>
    <w:rsid w:val="006A5EB3"/>
    <w:rsid w:val="006A7C48"/>
    <w:rsid w:val="006B009A"/>
    <w:rsid w:val="006B09BD"/>
    <w:rsid w:val="006B0AF1"/>
    <w:rsid w:val="006B0F92"/>
    <w:rsid w:val="006B135A"/>
    <w:rsid w:val="006B1D0F"/>
    <w:rsid w:val="006B1F54"/>
    <w:rsid w:val="006B21A5"/>
    <w:rsid w:val="006B2978"/>
    <w:rsid w:val="006B2C2B"/>
    <w:rsid w:val="006B4457"/>
    <w:rsid w:val="006B4B68"/>
    <w:rsid w:val="006B6AF5"/>
    <w:rsid w:val="006B77BD"/>
    <w:rsid w:val="006B784F"/>
    <w:rsid w:val="006C065E"/>
    <w:rsid w:val="006C0DA4"/>
    <w:rsid w:val="006C10DD"/>
    <w:rsid w:val="006C1263"/>
    <w:rsid w:val="006C223F"/>
    <w:rsid w:val="006C2958"/>
    <w:rsid w:val="006C3096"/>
    <w:rsid w:val="006C4CAB"/>
    <w:rsid w:val="006C4F83"/>
    <w:rsid w:val="006C54C7"/>
    <w:rsid w:val="006C58D7"/>
    <w:rsid w:val="006C6AFF"/>
    <w:rsid w:val="006C6E96"/>
    <w:rsid w:val="006C7346"/>
    <w:rsid w:val="006C76EB"/>
    <w:rsid w:val="006D063C"/>
    <w:rsid w:val="006D1CB6"/>
    <w:rsid w:val="006D29AE"/>
    <w:rsid w:val="006D3212"/>
    <w:rsid w:val="006D3C17"/>
    <w:rsid w:val="006D3E34"/>
    <w:rsid w:val="006D410B"/>
    <w:rsid w:val="006D45BD"/>
    <w:rsid w:val="006D5F5B"/>
    <w:rsid w:val="006D64CE"/>
    <w:rsid w:val="006D6746"/>
    <w:rsid w:val="006D782D"/>
    <w:rsid w:val="006D7E69"/>
    <w:rsid w:val="006E05FF"/>
    <w:rsid w:val="006E0AD4"/>
    <w:rsid w:val="006E1018"/>
    <w:rsid w:val="006E2541"/>
    <w:rsid w:val="006E269A"/>
    <w:rsid w:val="006E28AC"/>
    <w:rsid w:val="006E3487"/>
    <w:rsid w:val="006E3D01"/>
    <w:rsid w:val="006E3DA1"/>
    <w:rsid w:val="006E454A"/>
    <w:rsid w:val="006E46F3"/>
    <w:rsid w:val="006E5344"/>
    <w:rsid w:val="006E6D6D"/>
    <w:rsid w:val="006E7663"/>
    <w:rsid w:val="006F0D1E"/>
    <w:rsid w:val="006F14CC"/>
    <w:rsid w:val="006F2181"/>
    <w:rsid w:val="006F3021"/>
    <w:rsid w:val="006F58E4"/>
    <w:rsid w:val="006F5DE4"/>
    <w:rsid w:val="006F6239"/>
    <w:rsid w:val="006F62F4"/>
    <w:rsid w:val="007027F6"/>
    <w:rsid w:val="0070358D"/>
    <w:rsid w:val="0070490A"/>
    <w:rsid w:val="00705141"/>
    <w:rsid w:val="007052EB"/>
    <w:rsid w:val="00705712"/>
    <w:rsid w:val="0070594F"/>
    <w:rsid w:val="007065B6"/>
    <w:rsid w:val="0070666C"/>
    <w:rsid w:val="00706961"/>
    <w:rsid w:val="00707218"/>
    <w:rsid w:val="00707BDE"/>
    <w:rsid w:val="00707D7D"/>
    <w:rsid w:val="007104BD"/>
    <w:rsid w:val="00710ACC"/>
    <w:rsid w:val="00710BEB"/>
    <w:rsid w:val="007110C6"/>
    <w:rsid w:val="00711104"/>
    <w:rsid w:val="00713330"/>
    <w:rsid w:val="007134C0"/>
    <w:rsid w:val="007157C5"/>
    <w:rsid w:val="00716F2F"/>
    <w:rsid w:val="00717537"/>
    <w:rsid w:val="007177BC"/>
    <w:rsid w:val="00720CF1"/>
    <w:rsid w:val="0072137D"/>
    <w:rsid w:val="007214E2"/>
    <w:rsid w:val="00722620"/>
    <w:rsid w:val="00723023"/>
    <w:rsid w:val="00724C5F"/>
    <w:rsid w:val="00724C9C"/>
    <w:rsid w:val="007261CC"/>
    <w:rsid w:val="00727C34"/>
    <w:rsid w:val="00730B27"/>
    <w:rsid w:val="007315F1"/>
    <w:rsid w:val="007329E4"/>
    <w:rsid w:val="0073384D"/>
    <w:rsid w:val="00736567"/>
    <w:rsid w:val="00736643"/>
    <w:rsid w:val="007366F4"/>
    <w:rsid w:val="00736797"/>
    <w:rsid w:val="007369EC"/>
    <w:rsid w:val="00736CD1"/>
    <w:rsid w:val="00737931"/>
    <w:rsid w:val="00740381"/>
    <w:rsid w:val="0074121D"/>
    <w:rsid w:val="00741B76"/>
    <w:rsid w:val="0074313A"/>
    <w:rsid w:val="007437FC"/>
    <w:rsid w:val="00743C23"/>
    <w:rsid w:val="0074462A"/>
    <w:rsid w:val="00744A58"/>
    <w:rsid w:val="00744DDE"/>
    <w:rsid w:val="007457AE"/>
    <w:rsid w:val="0074597F"/>
    <w:rsid w:val="007464D8"/>
    <w:rsid w:val="007478F2"/>
    <w:rsid w:val="00747E3A"/>
    <w:rsid w:val="007503DD"/>
    <w:rsid w:val="00750E20"/>
    <w:rsid w:val="007528E9"/>
    <w:rsid w:val="00752BC4"/>
    <w:rsid w:val="00752FBE"/>
    <w:rsid w:val="0075322B"/>
    <w:rsid w:val="007536AD"/>
    <w:rsid w:val="00753713"/>
    <w:rsid w:val="00753D17"/>
    <w:rsid w:val="00754C92"/>
    <w:rsid w:val="007556ED"/>
    <w:rsid w:val="00756329"/>
    <w:rsid w:val="007566E9"/>
    <w:rsid w:val="007612CC"/>
    <w:rsid w:val="0076235B"/>
    <w:rsid w:val="00762925"/>
    <w:rsid w:val="00763134"/>
    <w:rsid w:val="007632AE"/>
    <w:rsid w:val="00763A02"/>
    <w:rsid w:val="00763A38"/>
    <w:rsid w:val="00763B84"/>
    <w:rsid w:val="00765EAB"/>
    <w:rsid w:val="0076796A"/>
    <w:rsid w:val="0077089F"/>
    <w:rsid w:val="00771A99"/>
    <w:rsid w:val="007726AE"/>
    <w:rsid w:val="00772CE7"/>
    <w:rsid w:val="00772E26"/>
    <w:rsid w:val="0077346A"/>
    <w:rsid w:val="00774F82"/>
    <w:rsid w:val="00775B22"/>
    <w:rsid w:val="0077617B"/>
    <w:rsid w:val="007768CA"/>
    <w:rsid w:val="00776C6A"/>
    <w:rsid w:val="00776F1E"/>
    <w:rsid w:val="00777B8B"/>
    <w:rsid w:val="00777EAF"/>
    <w:rsid w:val="00780953"/>
    <w:rsid w:val="00780A33"/>
    <w:rsid w:val="00780F5C"/>
    <w:rsid w:val="00781154"/>
    <w:rsid w:val="007812B0"/>
    <w:rsid w:val="0078155C"/>
    <w:rsid w:val="00782F93"/>
    <w:rsid w:val="00783636"/>
    <w:rsid w:val="0078475C"/>
    <w:rsid w:val="00785812"/>
    <w:rsid w:val="00787316"/>
    <w:rsid w:val="00787B3B"/>
    <w:rsid w:val="00790AEB"/>
    <w:rsid w:val="007911D7"/>
    <w:rsid w:val="00791B78"/>
    <w:rsid w:val="00794EAF"/>
    <w:rsid w:val="0079553D"/>
    <w:rsid w:val="00795B17"/>
    <w:rsid w:val="00795F57"/>
    <w:rsid w:val="007A01CB"/>
    <w:rsid w:val="007A17BD"/>
    <w:rsid w:val="007A27D5"/>
    <w:rsid w:val="007A3B76"/>
    <w:rsid w:val="007A3F44"/>
    <w:rsid w:val="007A5491"/>
    <w:rsid w:val="007A5598"/>
    <w:rsid w:val="007B047F"/>
    <w:rsid w:val="007B0567"/>
    <w:rsid w:val="007B101C"/>
    <w:rsid w:val="007B130D"/>
    <w:rsid w:val="007B2494"/>
    <w:rsid w:val="007B2711"/>
    <w:rsid w:val="007B32BC"/>
    <w:rsid w:val="007B3366"/>
    <w:rsid w:val="007B35A8"/>
    <w:rsid w:val="007B3AF9"/>
    <w:rsid w:val="007B3EF2"/>
    <w:rsid w:val="007B5408"/>
    <w:rsid w:val="007B5BEE"/>
    <w:rsid w:val="007B72C0"/>
    <w:rsid w:val="007B75F9"/>
    <w:rsid w:val="007B76CC"/>
    <w:rsid w:val="007B7CA1"/>
    <w:rsid w:val="007C025E"/>
    <w:rsid w:val="007C058A"/>
    <w:rsid w:val="007C14C7"/>
    <w:rsid w:val="007C19AE"/>
    <w:rsid w:val="007C1F7C"/>
    <w:rsid w:val="007C21E5"/>
    <w:rsid w:val="007C2341"/>
    <w:rsid w:val="007C2457"/>
    <w:rsid w:val="007C31E2"/>
    <w:rsid w:val="007C3286"/>
    <w:rsid w:val="007C32FB"/>
    <w:rsid w:val="007C33AB"/>
    <w:rsid w:val="007C4324"/>
    <w:rsid w:val="007C4419"/>
    <w:rsid w:val="007C4552"/>
    <w:rsid w:val="007C4EDD"/>
    <w:rsid w:val="007C5358"/>
    <w:rsid w:val="007C6C7D"/>
    <w:rsid w:val="007C6F74"/>
    <w:rsid w:val="007C7466"/>
    <w:rsid w:val="007C79F9"/>
    <w:rsid w:val="007C7C92"/>
    <w:rsid w:val="007D0E17"/>
    <w:rsid w:val="007D25F6"/>
    <w:rsid w:val="007D37FB"/>
    <w:rsid w:val="007D3D6E"/>
    <w:rsid w:val="007D423B"/>
    <w:rsid w:val="007D4390"/>
    <w:rsid w:val="007D4941"/>
    <w:rsid w:val="007D4EAD"/>
    <w:rsid w:val="007D52C1"/>
    <w:rsid w:val="007D577E"/>
    <w:rsid w:val="007D5DB2"/>
    <w:rsid w:val="007E09B5"/>
    <w:rsid w:val="007E0CB5"/>
    <w:rsid w:val="007E1175"/>
    <w:rsid w:val="007E11B9"/>
    <w:rsid w:val="007E1FD2"/>
    <w:rsid w:val="007E323A"/>
    <w:rsid w:val="007E4E21"/>
    <w:rsid w:val="007E4E34"/>
    <w:rsid w:val="007E6902"/>
    <w:rsid w:val="007E6EC4"/>
    <w:rsid w:val="007F0FA7"/>
    <w:rsid w:val="007F1359"/>
    <w:rsid w:val="007F248B"/>
    <w:rsid w:val="007F2818"/>
    <w:rsid w:val="007F34F3"/>
    <w:rsid w:val="007F3C67"/>
    <w:rsid w:val="007F414A"/>
    <w:rsid w:val="007F4417"/>
    <w:rsid w:val="007F481B"/>
    <w:rsid w:val="007F538B"/>
    <w:rsid w:val="007F5752"/>
    <w:rsid w:val="007F681A"/>
    <w:rsid w:val="007F6DA0"/>
    <w:rsid w:val="007F70EF"/>
    <w:rsid w:val="007F7830"/>
    <w:rsid w:val="00800815"/>
    <w:rsid w:val="00802BF4"/>
    <w:rsid w:val="00802E4D"/>
    <w:rsid w:val="008043F9"/>
    <w:rsid w:val="00805038"/>
    <w:rsid w:val="008057C5"/>
    <w:rsid w:val="00805E0A"/>
    <w:rsid w:val="008063D5"/>
    <w:rsid w:val="0080725D"/>
    <w:rsid w:val="00810912"/>
    <w:rsid w:val="00812087"/>
    <w:rsid w:val="00812913"/>
    <w:rsid w:val="00814669"/>
    <w:rsid w:val="00815012"/>
    <w:rsid w:val="008158EB"/>
    <w:rsid w:val="0081627F"/>
    <w:rsid w:val="00816ACA"/>
    <w:rsid w:val="00817D66"/>
    <w:rsid w:val="00820144"/>
    <w:rsid w:val="00820686"/>
    <w:rsid w:val="00821548"/>
    <w:rsid w:val="00822253"/>
    <w:rsid w:val="00822BDB"/>
    <w:rsid w:val="00823F7C"/>
    <w:rsid w:val="00824D9D"/>
    <w:rsid w:val="00826CC8"/>
    <w:rsid w:val="008277A0"/>
    <w:rsid w:val="00830D0A"/>
    <w:rsid w:val="008314E8"/>
    <w:rsid w:val="0083198D"/>
    <w:rsid w:val="00831F93"/>
    <w:rsid w:val="008320B2"/>
    <w:rsid w:val="00834D82"/>
    <w:rsid w:val="00836A0C"/>
    <w:rsid w:val="00836ABF"/>
    <w:rsid w:val="00836D78"/>
    <w:rsid w:val="0083732C"/>
    <w:rsid w:val="0083750C"/>
    <w:rsid w:val="0083771E"/>
    <w:rsid w:val="008378A5"/>
    <w:rsid w:val="00837930"/>
    <w:rsid w:val="00841802"/>
    <w:rsid w:val="00843B2B"/>
    <w:rsid w:val="00846412"/>
    <w:rsid w:val="0084686D"/>
    <w:rsid w:val="00851A48"/>
    <w:rsid w:val="00851CFD"/>
    <w:rsid w:val="008528B8"/>
    <w:rsid w:val="00852921"/>
    <w:rsid w:val="00852DAF"/>
    <w:rsid w:val="008537EF"/>
    <w:rsid w:val="00855478"/>
    <w:rsid w:val="00855ED9"/>
    <w:rsid w:val="0085658C"/>
    <w:rsid w:val="00856B14"/>
    <w:rsid w:val="00857062"/>
    <w:rsid w:val="008603BE"/>
    <w:rsid w:val="008607B5"/>
    <w:rsid w:val="0086171F"/>
    <w:rsid w:val="00861969"/>
    <w:rsid w:val="00862DDC"/>
    <w:rsid w:val="008645B1"/>
    <w:rsid w:val="008653C0"/>
    <w:rsid w:val="008657DA"/>
    <w:rsid w:val="00866ED3"/>
    <w:rsid w:val="008674E3"/>
    <w:rsid w:val="00867C6F"/>
    <w:rsid w:val="00870254"/>
    <w:rsid w:val="00870AFB"/>
    <w:rsid w:val="00871DEE"/>
    <w:rsid w:val="00873309"/>
    <w:rsid w:val="00873573"/>
    <w:rsid w:val="008746A9"/>
    <w:rsid w:val="00874776"/>
    <w:rsid w:val="0087506A"/>
    <w:rsid w:val="008766D3"/>
    <w:rsid w:val="00876D95"/>
    <w:rsid w:val="008776F6"/>
    <w:rsid w:val="008802C6"/>
    <w:rsid w:val="00882038"/>
    <w:rsid w:val="00882FA1"/>
    <w:rsid w:val="00885BCD"/>
    <w:rsid w:val="008868CC"/>
    <w:rsid w:val="00887420"/>
    <w:rsid w:val="00887461"/>
    <w:rsid w:val="0088746A"/>
    <w:rsid w:val="00887631"/>
    <w:rsid w:val="008900E9"/>
    <w:rsid w:val="008903E9"/>
    <w:rsid w:val="00890752"/>
    <w:rsid w:val="00891211"/>
    <w:rsid w:val="00891398"/>
    <w:rsid w:val="008916BB"/>
    <w:rsid w:val="00891A3E"/>
    <w:rsid w:val="00891CA8"/>
    <w:rsid w:val="00891E77"/>
    <w:rsid w:val="008924A0"/>
    <w:rsid w:val="008926C3"/>
    <w:rsid w:val="008942EC"/>
    <w:rsid w:val="00895ABA"/>
    <w:rsid w:val="00895B9A"/>
    <w:rsid w:val="008A0CCF"/>
    <w:rsid w:val="008A282F"/>
    <w:rsid w:val="008A3B27"/>
    <w:rsid w:val="008A3D80"/>
    <w:rsid w:val="008A3DA0"/>
    <w:rsid w:val="008A3E7E"/>
    <w:rsid w:val="008A4F86"/>
    <w:rsid w:val="008A5477"/>
    <w:rsid w:val="008A5D8B"/>
    <w:rsid w:val="008A63A2"/>
    <w:rsid w:val="008A681B"/>
    <w:rsid w:val="008A6CC9"/>
    <w:rsid w:val="008A6D65"/>
    <w:rsid w:val="008A6DB4"/>
    <w:rsid w:val="008A71ED"/>
    <w:rsid w:val="008A7973"/>
    <w:rsid w:val="008B0C8C"/>
    <w:rsid w:val="008B0EE8"/>
    <w:rsid w:val="008B199E"/>
    <w:rsid w:val="008B380D"/>
    <w:rsid w:val="008B392C"/>
    <w:rsid w:val="008B3993"/>
    <w:rsid w:val="008B48E6"/>
    <w:rsid w:val="008B49C0"/>
    <w:rsid w:val="008B5C2D"/>
    <w:rsid w:val="008B6543"/>
    <w:rsid w:val="008B661B"/>
    <w:rsid w:val="008B693A"/>
    <w:rsid w:val="008B6B0B"/>
    <w:rsid w:val="008B6EFA"/>
    <w:rsid w:val="008B704D"/>
    <w:rsid w:val="008B72DC"/>
    <w:rsid w:val="008C0320"/>
    <w:rsid w:val="008C14FF"/>
    <w:rsid w:val="008C174B"/>
    <w:rsid w:val="008C1767"/>
    <w:rsid w:val="008C2322"/>
    <w:rsid w:val="008C315F"/>
    <w:rsid w:val="008C537D"/>
    <w:rsid w:val="008C58F3"/>
    <w:rsid w:val="008C5927"/>
    <w:rsid w:val="008C59E8"/>
    <w:rsid w:val="008C5D97"/>
    <w:rsid w:val="008C65F1"/>
    <w:rsid w:val="008C7730"/>
    <w:rsid w:val="008C7E09"/>
    <w:rsid w:val="008D1470"/>
    <w:rsid w:val="008D2374"/>
    <w:rsid w:val="008D342B"/>
    <w:rsid w:val="008D4CF1"/>
    <w:rsid w:val="008D52CB"/>
    <w:rsid w:val="008D5F13"/>
    <w:rsid w:val="008D6049"/>
    <w:rsid w:val="008D6C09"/>
    <w:rsid w:val="008D7270"/>
    <w:rsid w:val="008D7DB0"/>
    <w:rsid w:val="008E0DC8"/>
    <w:rsid w:val="008E12EE"/>
    <w:rsid w:val="008E3D5D"/>
    <w:rsid w:val="008E3F31"/>
    <w:rsid w:val="008E404A"/>
    <w:rsid w:val="008E5FDB"/>
    <w:rsid w:val="008E6920"/>
    <w:rsid w:val="008E7B85"/>
    <w:rsid w:val="008E7BE1"/>
    <w:rsid w:val="008E7FD2"/>
    <w:rsid w:val="008F03F3"/>
    <w:rsid w:val="008F0995"/>
    <w:rsid w:val="008F3AC7"/>
    <w:rsid w:val="008F4A93"/>
    <w:rsid w:val="008F56C6"/>
    <w:rsid w:val="008F6FDD"/>
    <w:rsid w:val="008F7EDB"/>
    <w:rsid w:val="0090040A"/>
    <w:rsid w:val="00900D3F"/>
    <w:rsid w:val="0090120D"/>
    <w:rsid w:val="00901EB5"/>
    <w:rsid w:val="009025AF"/>
    <w:rsid w:val="00902669"/>
    <w:rsid w:val="00902AD3"/>
    <w:rsid w:val="009034E9"/>
    <w:rsid w:val="0090359F"/>
    <w:rsid w:val="00903B9C"/>
    <w:rsid w:val="00903C3B"/>
    <w:rsid w:val="009044C9"/>
    <w:rsid w:val="0090465E"/>
    <w:rsid w:val="00904904"/>
    <w:rsid w:val="00905505"/>
    <w:rsid w:val="0090685F"/>
    <w:rsid w:val="009073AC"/>
    <w:rsid w:val="0090760E"/>
    <w:rsid w:val="009108C8"/>
    <w:rsid w:val="00911918"/>
    <w:rsid w:val="00911A36"/>
    <w:rsid w:val="00912FB8"/>
    <w:rsid w:val="009142B8"/>
    <w:rsid w:val="009142C9"/>
    <w:rsid w:val="0091529B"/>
    <w:rsid w:val="00915B5E"/>
    <w:rsid w:val="00915E68"/>
    <w:rsid w:val="009164C7"/>
    <w:rsid w:val="00916F2A"/>
    <w:rsid w:val="00917C48"/>
    <w:rsid w:val="00917F25"/>
    <w:rsid w:val="009211D6"/>
    <w:rsid w:val="00921FAB"/>
    <w:rsid w:val="00922235"/>
    <w:rsid w:val="0092578C"/>
    <w:rsid w:val="00925D10"/>
    <w:rsid w:val="00926AF0"/>
    <w:rsid w:val="00927399"/>
    <w:rsid w:val="00927A93"/>
    <w:rsid w:val="00931092"/>
    <w:rsid w:val="00931B30"/>
    <w:rsid w:val="00932D47"/>
    <w:rsid w:val="00934C1A"/>
    <w:rsid w:val="00936D22"/>
    <w:rsid w:val="009370F7"/>
    <w:rsid w:val="00937293"/>
    <w:rsid w:val="00941216"/>
    <w:rsid w:val="00942858"/>
    <w:rsid w:val="00942B9C"/>
    <w:rsid w:val="0094332F"/>
    <w:rsid w:val="009439E0"/>
    <w:rsid w:val="00943A35"/>
    <w:rsid w:val="00944559"/>
    <w:rsid w:val="00945633"/>
    <w:rsid w:val="00945944"/>
    <w:rsid w:val="009466CC"/>
    <w:rsid w:val="00947A91"/>
    <w:rsid w:val="00950891"/>
    <w:rsid w:val="00950ADE"/>
    <w:rsid w:val="009527C5"/>
    <w:rsid w:val="00953B01"/>
    <w:rsid w:val="0095518D"/>
    <w:rsid w:val="0095548B"/>
    <w:rsid w:val="00955CF6"/>
    <w:rsid w:val="00956225"/>
    <w:rsid w:val="0095758F"/>
    <w:rsid w:val="00957AFF"/>
    <w:rsid w:val="00960B1E"/>
    <w:rsid w:val="00961351"/>
    <w:rsid w:val="009621FD"/>
    <w:rsid w:val="00962EAF"/>
    <w:rsid w:val="00963539"/>
    <w:rsid w:val="00963A03"/>
    <w:rsid w:val="00963C0F"/>
    <w:rsid w:val="00964018"/>
    <w:rsid w:val="00964127"/>
    <w:rsid w:val="00964F85"/>
    <w:rsid w:val="009660D9"/>
    <w:rsid w:val="0096669B"/>
    <w:rsid w:val="009667C9"/>
    <w:rsid w:val="00967320"/>
    <w:rsid w:val="009707DA"/>
    <w:rsid w:val="00971AD2"/>
    <w:rsid w:val="009732E0"/>
    <w:rsid w:val="00973353"/>
    <w:rsid w:val="00973712"/>
    <w:rsid w:val="009741DF"/>
    <w:rsid w:val="00974A39"/>
    <w:rsid w:val="009765E6"/>
    <w:rsid w:val="009768C5"/>
    <w:rsid w:val="009774CC"/>
    <w:rsid w:val="00980ECB"/>
    <w:rsid w:val="00980FCA"/>
    <w:rsid w:val="00982385"/>
    <w:rsid w:val="009844E7"/>
    <w:rsid w:val="0098456A"/>
    <w:rsid w:val="0098541B"/>
    <w:rsid w:val="0098690B"/>
    <w:rsid w:val="00986EB2"/>
    <w:rsid w:val="00986F81"/>
    <w:rsid w:val="00987943"/>
    <w:rsid w:val="0099001C"/>
    <w:rsid w:val="009902B5"/>
    <w:rsid w:val="009904FD"/>
    <w:rsid w:val="00990C22"/>
    <w:rsid w:val="009914EE"/>
    <w:rsid w:val="0099229D"/>
    <w:rsid w:val="00993B09"/>
    <w:rsid w:val="00994296"/>
    <w:rsid w:val="0099563A"/>
    <w:rsid w:val="00995A2C"/>
    <w:rsid w:val="00996096"/>
    <w:rsid w:val="009969C9"/>
    <w:rsid w:val="00997DB3"/>
    <w:rsid w:val="009A0250"/>
    <w:rsid w:val="009A02F7"/>
    <w:rsid w:val="009A0C17"/>
    <w:rsid w:val="009A20CC"/>
    <w:rsid w:val="009A2E6B"/>
    <w:rsid w:val="009A3532"/>
    <w:rsid w:val="009A360D"/>
    <w:rsid w:val="009A441C"/>
    <w:rsid w:val="009A4A8E"/>
    <w:rsid w:val="009A5C5E"/>
    <w:rsid w:val="009A619E"/>
    <w:rsid w:val="009A668D"/>
    <w:rsid w:val="009A6C24"/>
    <w:rsid w:val="009B0500"/>
    <w:rsid w:val="009B117A"/>
    <w:rsid w:val="009B19D7"/>
    <w:rsid w:val="009B1E5B"/>
    <w:rsid w:val="009B2080"/>
    <w:rsid w:val="009B254A"/>
    <w:rsid w:val="009B3688"/>
    <w:rsid w:val="009B4320"/>
    <w:rsid w:val="009B4878"/>
    <w:rsid w:val="009B4B94"/>
    <w:rsid w:val="009B55AB"/>
    <w:rsid w:val="009B5DD2"/>
    <w:rsid w:val="009B65DE"/>
    <w:rsid w:val="009B69A2"/>
    <w:rsid w:val="009B6B4A"/>
    <w:rsid w:val="009B73B3"/>
    <w:rsid w:val="009B74BD"/>
    <w:rsid w:val="009B7DE2"/>
    <w:rsid w:val="009C007F"/>
    <w:rsid w:val="009C0C31"/>
    <w:rsid w:val="009C3FF5"/>
    <w:rsid w:val="009C466C"/>
    <w:rsid w:val="009C56A8"/>
    <w:rsid w:val="009C5CCE"/>
    <w:rsid w:val="009C5E78"/>
    <w:rsid w:val="009C672F"/>
    <w:rsid w:val="009C6BEE"/>
    <w:rsid w:val="009D1650"/>
    <w:rsid w:val="009D16EA"/>
    <w:rsid w:val="009D2406"/>
    <w:rsid w:val="009D26B1"/>
    <w:rsid w:val="009D28D3"/>
    <w:rsid w:val="009D4F6B"/>
    <w:rsid w:val="009D575E"/>
    <w:rsid w:val="009D772E"/>
    <w:rsid w:val="009D7FFD"/>
    <w:rsid w:val="009E016B"/>
    <w:rsid w:val="009E0AC7"/>
    <w:rsid w:val="009E0CE1"/>
    <w:rsid w:val="009E1252"/>
    <w:rsid w:val="009E1F6A"/>
    <w:rsid w:val="009E2332"/>
    <w:rsid w:val="009E46A3"/>
    <w:rsid w:val="009E49B9"/>
    <w:rsid w:val="009E4BB1"/>
    <w:rsid w:val="009E554F"/>
    <w:rsid w:val="009E7EA7"/>
    <w:rsid w:val="009F0D74"/>
    <w:rsid w:val="009F1D6C"/>
    <w:rsid w:val="009F23E3"/>
    <w:rsid w:val="009F26E2"/>
    <w:rsid w:val="009F2841"/>
    <w:rsid w:val="009F2FE1"/>
    <w:rsid w:val="009F3E9F"/>
    <w:rsid w:val="009F5566"/>
    <w:rsid w:val="009F5F4D"/>
    <w:rsid w:val="009F64DC"/>
    <w:rsid w:val="009F669C"/>
    <w:rsid w:val="009F6AFB"/>
    <w:rsid w:val="009F6B9E"/>
    <w:rsid w:val="009F6F72"/>
    <w:rsid w:val="009F7219"/>
    <w:rsid w:val="00A01108"/>
    <w:rsid w:val="00A013C0"/>
    <w:rsid w:val="00A02ACB"/>
    <w:rsid w:val="00A02CFD"/>
    <w:rsid w:val="00A03A52"/>
    <w:rsid w:val="00A04B76"/>
    <w:rsid w:val="00A06158"/>
    <w:rsid w:val="00A06301"/>
    <w:rsid w:val="00A06FFF"/>
    <w:rsid w:val="00A075D1"/>
    <w:rsid w:val="00A07B5A"/>
    <w:rsid w:val="00A10AD6"/>
    <w:rsid w:val="00A125A2"/>
    <w:rsid w:val="00A1369C"/>
    <w:rsid w:val="00A13EED"/>
    <w:rsid w:val="00A14232"/>
    <w:rsid w:val="00A14716"/>
    <w:rsid w:val="00A158E6"/>
    <w:rsid w:val="00A15FAB"/>
    <w:rsid w:val="00A17992"/>
    <w:rsid w:val="00A21136"/>
    <w:rsid w:val="00A21BE5"/>
    <w:rsid w:val="00A22AE2"/>
    <w:rsid w:val="00A22C38"/>
    <w:rsid w:val="00A23FA4"/>
    <w:rsid w:val="00A2548C"/>
    <w:rsid w:val="00A259C8"/>
    <w:rsid w:val="00A2616A"/>
    <w:rsid w:val="00A26882"/>
    <w:rsid w:val="00A3080B"/>
    <w:rsid w:val="00A308BF"/>
    <w:rsid w:val="00A31098"/>
    <w:rsid w:val="00A31F8C"/>
    <w:rsid w:val="00A32007"/>
    <w:rsid w:val="00A32A1F"/>
    <w:rsid w:val="00A32A27"/>
    <w:rsid w:val="00A32C21"/>
    <w:rsid w:val="00A339C3"/>
    <w:rsid w:val="00A33A36"/>
    <w:rsid w:val="00A34975"/>
    <w:rsid w:val="00A351CE"/>
    <w:rsid w:val="00A35831"/>
    <w:rsid w:val="00A366BF"/>
    <w:rsid w:val="00A36873"/>
    <w:rsid w:val="00A37E18"/>
    <w:rsid w:val="00A40BA8"/>
    <w:rsid w:val="00A4121F"/>
    <w:rsid w:val="00A41481"/>
    <w:rsid w:val="00A41AF2"/>
    <w:rsid w:val="00A427E4"/>
    <w:rsid w:val="00A42F2F"/>
    <w:rsid w:val="00A431F4"/>
    <w:rsid w:val="00A43DFB"/>
    <w:rsid w:val="00A4411A"/>
    <w:rsid w:val="00A44390"/>
    <w:rsid w:val="00A446DE"/>
    <w:rsid w:val="00A4470D"/>
    <w:rsid w:val="00A44BD6"/>
    <w:rsid w:val="00A45007"/>
    <w:rsid w:val="00A45054"/>
    <w:rsid w:val="00A45A60"/>
    <w:rsid w:val="00A45F6E"/>
    <w:rsid w:val="00A46804"/>
    <w:rsid w:val="00A469DC"/>
    <w:rsid w:val="00A46E47"/>
    <w:rsid w:val="00A476D5"/>
    <w:rsid w:val="00A479C7"/>
    <w:rsid w:val="00A50B36"/>
    <w:rsid w:val="00A52B05"/>
    <w:rsid w:val="00A536A7"/>
    <w:rsid w:val="00A5380D"/>
    <w:rsid w:val="00A53DED"/>
    <w:rsid w:val="00A53F7C"/>
    <w:rsid w:val="00A53F99"/>
    <w:rsid w:val="00A54D71"/>
    <w:rsid w:val="00A56C7A"/>
    <w:rsid w:val="00A56D31"/>
    <w:rsid w:val="00A56EEF"/>
    <w:rsid w:val="00A606AD"/>
    <w:rsid w:val="00A60B42"/>
    <w:rsid w:val="00A61150"/>
    <w:rsid w:val="00A61ED1"/>
    <w:rsid w:val="00A62262"/>
    <w:rsid w:val="00A62B2E"/>
    <w:rsid w:val="00A63000"/>
    <w:rsid w:val="00A6447B"/>
    <w:rsid w:val="00A7045B"/>
    <w:rsid w:val="00A72293"/>
    <w:rsid w:val="00A73F46"/>
    <w:rsid w:val="00A7599F"/>
    <w:rsid w:val="00A802E7"/>
    <w:rsid w:val="00A82013"/>
    <w:rsid w:val="00A82AFD"/>
    <w:rsid w:val="00A82E18"/>
    <w:rsid w:val="00A82FAC"/>
    <w:rsid w:val="00A848A3"/>
    <w:rsid w:val="00A84E10"/>
    <w:rsid w:val="00A85BAE"/>
    <w:rsid w:val="00A86098"/>
    <w:rsid w:val="00A8662E"/>
    <w:rsid w:val="00A86C89"/>
    <w:rsid w:val="00A86F8C"/>
    <w:rsid w:val="00A87ACB"/>
    <w:rsid w:val="00A90577"/>
    <w:rsid w:val="00A90F7B"/>
    <w:rsid w:val="00A92ADA"/>
    <w:rsid w:val="00A94648"/>
    <w:rsid w:val="00A94A83"/>
    <w:rsid w:val="00A94E67"/>
    <w:rsid w:val="00A963EE"/>
    <w:rsid w:val="00A9647C"/>
    <w:rsid w:val="00A96E75"/>
    <w:rsid w:val="00A974C2"/>
    <w:rsid w:val="00A97E32"/>
    <w:rsid w:val="00AA056C"/>
    <w:rsid w:val="00AA19E7"/>
    <w:rsid w:val="00AA372A"/>
    <w:rsid w:val="00AA56EE"/>
    <w:rsid w:val="00AA581B"/>
    <w:rsid w:val="00AA6694"/>
    <w:rsid w:val="00AA7470"/>
    <w:rsid w:val="00AA762A"/>
    <w:rsid w:val="00AB008E"/>
    <w:rsid w:val="00AB0589"/>
    <w:rsid w:val="00AB064E"/>
    <w:rsid w:val="00AB0888"/>
    <w:rsid w:val="00AB1127"/>
    <w:rsid w:val="00AB23BD"/>
    <w:rsid w:val="00AB2E35"/>
    <w:rsid w:val="00AB4657"/>
    <w:rsid w:val="00AB56F0"/>
    <w:rsid w:val="00AB64B4"/>
    <w:rsid w:val="00AB723F"/>
    <w:rsid w:val="00AB7541"/>
    <w:rsid w:val="00AC01A3"/>
    <w:rsid w:val="00AC22E0"/>
    <w:rsid w:val="00AC3E36"/>
    <w:rsid w:val="00AC3EDA"/>
    <w:rsid w:val="00AC5627"/>
    <w:rsid w:val="00AC6A7E"/>
    <w:rsid w:val="00AC717D"/>
    <w:rsid w:val="00AC7298"/>
    <w:rsid w:val="00AC793D"/>
    <w:rsid w:val="00AD0EEC"/>
    <w:rsid w:val="00AD1840"/>
    <w:rsid w:val="00AD1D0F"/>
    <w:rsid w:val="00AD22A2"/>
    <w:rsid w:val="00AD315E"/>
    <w:rsid w:val="00AD3A65"/>
    <w:rsid w:val="00AD3B83"/>
    <w:rsid w:val="00AD3F5F"/>
    <w:rsid w:val="00AD497A"/>
    <w:rsid w:val="00AD49C8"/>
    <w:rsid w:val="00AD4C8D"/>
    <w:rsid w:val="00AD5CBC"/>
    <w:rsid w:val="00AD6EAB"/>
    <w:rsid w:val="00AD7BE1"/>
    <w:rsid w:val="00AD7EAB"/>
    <w:rsid w:val="00AE03DB"/>
    <w:rsid w:val="00AE058B"/>
    <w:rsid w:val="00AE05B1"/>
    <w:rsid w:val="00AE1133"/>
    <w:rsid w:val="00AE12BA"/>
    <w:rsid w:val="00AE13BD"/>
    <w:rsid w:val="00AE2478"/>
    <w:rsid w:val="00AE3CAD"/>
    <w:rsid w:val="00AE47FC"/>
    <w:rsid w:val="00AE5028"/>
    <w:rsid w:val="00AE6C06"/>
    <w:rsid w:val="00AE72B2"/>
    <w:rsid w:val="00AE7A8D"/>
    <w:rsid w:val="00AE7F12"/>
    <w:rsid w:val="00AF0D84"/>
    <w:rsid w:val="00AF26A9"/>
    <w:rsid w:val="00AF35B7"/>
    <w:rsid w:val="00AF5265"/>
    <w:rsid w:val="00AF55B6"/>
    <w:rsid w:val="00AF748D"/>
    <w:rsid w:val="00AF7C1D"/>
    <w:rsid w:val="00AF7C43"/>
    <w:rsid w:val="00B005DE"/>
    <w:rsid w:val="00B0068A"/>
    <w:rsid w:val="00B00900"/>
    <w:rsid w:val="00B01026"/>
    <w:rsid w:val="00B016B0"/>
    <w:rsid w:val="00B01970"/>
    <w:rsid w:val="00B019E5"/>
    <w:rsid w:val="00B01A9B"/>
    <w:rsid w:val="00B01F4F"/>
    <w:rsid w:val="00B026BA"/>
    <w:rsid w:val="00B038CF"/>
    <w:rsid w:val="00B0580B"/>
    <w:rsid w:val="00B05A33"/>
    <w:rsid w:val="00B05EAD"/>
    <w:rsid w:val="00B06534"/>
    <w:rsid w:val="00B06A77"/>
    <w:rsid w:val="00B07790"/>
    <w:rsid w:val="00B07A4E"/>
    <w:rsid w:val="00B07B14"/>
    <w:rsid w:val="00B12962"/>
    <w:rsid w:val="00B129DF"/>
    <w:rsid w:val="00B12EDE"/>
    <w:rsid w:val="00B1339E"/>
    <w:rsid w:val="00B13664"/>
    <w:rsid w:val="00B138A3"/>
    <w:rsid w:val="00B13D1F"/>
    <w:rsid w:val="00B13F31"/>
    <w:rsid w:val="00B14AFB"/>
    <w:rsid w:val="00B14DE3"/>
    <w:rsid w:val="00B153E0"/>
    <w:rsid w:val="00B158BF"/>
    <w:rsid w:val="00B15963"/>
    <w:rsid w:val="00B168DD"/>
    <w:rsid w:val="00B2031A"/>
    <w:rsid w:val="00B205C6"/>
    <w:rsid w:val="00B22029"/>
    <w:rsid w:val="00B2243E"/>
    <w:rsid w:val="00B22C2F"/>
    <w:rsid w:val="00B23201"/>
    <w:rsid w:val="00B23799"/>
    <w:rsid w:val="00B24501"/>
    <w:rsid w:val="00B25B8A"/>
    <w:rsid w:val="00B2663C"/>
    <w:rsid w:val="00B271D0"/>
    <w:rsid w:val="00B2751E"/>
    <w:rsid w:val="00B27648"/>
    <w:rsid w:val="00B27727"/>
    <w:rsid w:val="00B301A3"/>
    <w:rsid w:val="00B302D8"/>
    <w:rsid w:val="00B30837"/>
    <w:rsid w:val="00B3089E"/>
    <w:rsid w:val="00B30A33"/>
    <w:rsid w:val="00B31C78"/>
    <w:rsid w:val="00B31DD1"/>
    <w:rsid w:val="00B3215E"/>
    <w:rsid w:val="00B32D17"/>
    <w:rsid w:val="00B339DF"/>
    <w:rsid w:val="00B354C8"/>
    <w:rsid w:val="00B36059"/>
    <w:rsid w:val="00B368AF"/>
    <w:rsid w:val="00B375EF"/>
    <w:rsid w:val="00B401D0"/>
    <w:rsid w:val="00B4047A"/>
    <w:rsid w:val="00B409F6"/>
    <w:rsid w:val="00B412EE"/>
    <w:rsid w:val="00B41442"/>
    <w:rsid w:val="00B4233F"/>
    <w:rsid w:val="00B42BE1"/>
    <w:rsid w:val="00B43A2B"/>
    <w:rsid w:val="00B43EDB"/>
    <w:rsid w:val="00B449E0"/>
    <w:rsid w:val="00B45AAC"/>
    <w:rsid w:val="00B45CE5"/>
    <w:rsid w:val="00B46FD4"/>
    <w:rsid w:val="00B47E33"/>
    <w:rsid w:val="00B506AF"/>
    <w:rsid w:val="00B50C1C"/>
    <w:rsid w:val="00B50FA1"/>
    <w:rsid w:val="00B510BA"/>
    <w:rsid w:val="00B51166"/>
    <w:rsid w:val="00B51FD3"/>
    <w:rsid w:val="00B520E5"/>
    <w:rsid w:val="00B52317"/>
    <w:rsid w:val="00B52815"/>
    <w:rsid w:val="00B54032"/>
    <w:rsid w:val="00B54924"/>
    <w:rsid w:val="00B54E44"/>
    <w:rsid w:val="00B55385"/>
    <w:rsid w:val="00B55648"/>
    <w:rsid w:val="00B5571F"/>
    <w:rsid w:val="00B56721"/>
    <w:rsid w:val="00B569C0"/>
    <w:rsid w:val="00B56DDC"/>
    <w:rsid w:val="00B607FE"/>
    <w:rsid w:val="00B60F4D"/>
    <w:rsid w:val="00B62082"/>
    <w:rsid w:val="00B629A1"/>
    <w:rsid w:val="00B635B8"/>
    <w:rsid w:val="00B635D1"/>
    <w:rsid w:val="00B64A71"/>
    <w:rsid w:val="00B65185"/>
    <w:rsid w:val="00B6546F"/>
    <w:rsid w:val="00B6550D"/>
    <w:rsid w:val="00B6574A"/>
    <w:rsid w:val="00B67F74"/>
    <w:rsid w:val="00B70260"/>
    <w:rsid w:val="00B70CE5"/>
    <w:rsid w:val="00B71F0B"/>
    <w:rsid w:val="00B71F99"/>
    <w:rsid w:val="00B728ED"/>
    <w:rsid w:val="00B72C9B"/>
    <w:rsid w:val="00B738E0"/>
    <w:rsid w:val="00B73D1F"/>
    <w:rsid w:val="00B7505B"/>
    <w:rsid w:val="00B76008"/>
    <w:rsid w:val="00B76D2E"/>
    <w:rsid w:val="00B80DB2"/>
    <w:rsid w:val="00B810C1"/>
    <w:rsid w:val="00B815BD"/>
    <w:rsid w:val="00B81628"/>
    <w:rsid w:val="00B82321"/>
    <w:rsid w:val="00B82A60"/>
    <w:rsid w:val="00B83803"/>
    <w:rsid w:val="00B83977"/>
    <w:rsid w:val="00B83D96"/>
    <w:rsid w:val="00B8490A"/>
    <w:rsid w:val="00B84E08"/>
    <w:rsid w:val="00B85FCB"/>
    <w:rsid w:val="00B85FE0"/>
    <w:rsid w:val="00B86A9A"/>
    <w:rsid w:val="00B87261"/>
    <w:rsid w:val="00B8736D"/>
    <w:rsid w:val="00B87C75"/>
    <w:rsid w:val="00B900AE"/>
    <w:rsid w:val="00B90906"/>
    <w:rsid w:val="00B90EF1"/>
    <w:rsid w:val="00B91210"/>
    <w:rsid w:val="00B9168C"/>
    <w:rsid w:val="00B9345B"/>
    <w:rsid w:val="00B94074"/>
    <w:rsid w:val="00B94ADB"/>
    <w:rsid w:val="00B94C25"/>
    <w:rsid w:val="00B95BBF"/>
    <w:rsid w:val="00B97C9E"/>
    <w:rsid w:val="00BA0509"/>
    <w:rsid w:val="00BA0CB1"/>
    <w:rsid w:val="00BA1CBB"/>
    <w:rsid w:val="00BA349A"/>
    <w:rsid w:val="00BA3891"/>
    <w:rsid w:val="00BA3F9E"/>
    <w:rsid w:val="00BA5D56"/>
    <w:rsid w:val="00BA6344"/>
    <w:rsid w:val="00BB04C1"/>
    <w:rsid w:val="00BB05DD"/>
    <w:rsid w:val="00BB1C73"/>
    <w:rsid w:val="00BB358E"/>
    <w:rsid w:val="00BB460D"/>
    <w:rsid w:val="00BB4781"/>
    <w:rsid w:val="00BB5989"/>
    <w:rsid w:val="00BB5A94"/>
    <w:rsid w:val="00BB7E37"/>
    <w:rsid w:val="00BC0044"/>
    <w:rsid w:val="00BC0C76"/>
    <w:rsid w:val="00BC1A45"/>
    <w:rsid w:val="00BC25D8"/>
    <w:rsid w:val="00BC27FD"/>
    <w:rsid w:val="00BC2F17"/>
    <w:rsid w:val="00BC3A8C"/>
    <w:rsid w:val="00BC3B6C"/>
    <w:rsid w:val="00BC4976"/>
    <w:rsid w:val="00BC5E1D"/>
    <w:rsid w:val="00BC6216"/>
    <w:rsid w:val="00BC66FB"/>
    <w:rsid w:val="00BC7A25"/>
    <w:rsid w:val="00BD1A46"/>
    <w:rsid w:val="00BD219F"/>
    <w:rsid w:val="00BD3084"/>
    <w:rsid w:val="00BD4097"/>
    <w:rsid w:val="00BD40A0"/>
    <w:rsid w:val="00BD4110"/>
    <w:rsid w:val="00BD42AA"/>
    <w:rsid w:val="00BD5CAB"/>
    <w:rsid w:val="00BD5E9C"/>
    <w:rsid w:val="00BD6BD1"/>
    <w:rsid w:val="00BD6D2B"/>
    <w:rsid w:val="00BD6DAE"/>
    <w:rsid w:val="00BD7683"/>
    <w:rsid w:val="00BD7D7E"/>
    <w:rsid w:val="00BE0067"/>
    <w:rsid w:val="00BE0F4D"/>
    <w:rsid w:val="00BE1D2A"/>
    <w:rsid w:val="00BE2639"/>
    <w:rsid w:val="00BE27B3"/>
    <w:rsid w:val="00BE2A07"/>
    <w:rsid w:val="00BE3F99"/>
    <w:rsid w:val="00BE46EC"/>
    <w:rsid w:val="00BE55C6"/>
    <w:rsid w:val="00BE65D4"/>
    <w:rsid w:val="00BE6D0A"/>
    <w:rsid w:val="00BE742D"/>
    <w:rsid w:val="00BF06F5"/>
    <w:rsid w:val="00BF150E"/>
    <w:rsid w:val="00BF22C1"/>
    <w:rsid w:val="00BF39E7"/>
    <w:rsid w:val="00BF3E79"/>
    <w:rsid w:val="00BF4101"/>
    <w:rsid w:val="00BF4B6E"/>
    <w:rsid w:val="00BF4E68"/>
    <w:rsid w:val="00BF4FDA"/>
    <w:rsid w:val="00BF586E"/>
    <w:rsid w:val="00BF6A32"/>
    <w:rsid w:val="00BF6E75"/>
    <w:rsid w:val="00C0007D"/>
    <w:rsid w:val="00C00683"/>
    <w:rsid w:val="00C011B4"/>
    <w:rsid w:val="00C0151A"/>
    <w:rsid w:val="00C01AE8"/>
    <w:rsid w:val="00C01D42"/>
    <w:rsid w:val="00C03DA9"/>
    <w:rsid w:val="00C04131"/>
    <w:rsid w:val="00C05784"/>
    <w:rsid w:val="00C06C8E"/>
    <w:rsid w:val="00C074DE"/>
    <w:rsid w:val="00C0759A"/>
    <w:rsid w:val="00C11C0F"/>
    <w:rsid w:val="00C12EDC"/>
    <w:rsid w:val="00C138C1"/>
    <w:rsid w:val="00C14B53"/>
    <w:rsid w:val="00C1517E"/>
    <w:rsid w:val="00C15379"/>
    <w:rsid w:val="00C1709B"/>
    <w:rsid w:val="00C20F2D"/>
    <w:rsid w:val="00C25628"/>
    <w:rsid w:val="00C2670A"/>
    <w:rsid w:val="00C2676B"/>
    <w:rsid w:val="00C26A3B"/>
    <w:rsid w:val="00C26DF2"/>
    <w:rsid w:val="00C27662"/>
    <w:rsid w:val="00C3036D"/>
    <w:rsid w:val="00C3052F"/>
    <w:rsid w:val="00C3130D"/>
    <w:rsid w:val="00C32121"/>
    <w:rsid w:val="00C32A0F"/>
    <w:rsid w:val="00C331CC"/>
    <w:rsid w:val="00C34E84"/>
    <w:rsid w:val="00C34F74"/>
    <w:rsid w:val="00C35F68"/>
    <w:rsid w:val="00C36552"/>
    <w:rsid w:val="00C40E68"/>
    <w:rsid w:val="00C432B1"/>
    <w:rsid w:val="00C43376"/>
    <w:rsid w:val="00C43C12"/>
    <w:rsid w:val="00C44EBC"/>
    <w:rsid w:val="00C45CE4"/>
    <w:rsid w:val="00C47684"/>
    <w:rsid w:val="00C47AE0"/>
    <w:rsid w:val="00C47F60"/>
    <w:rsid w:val="00C5060C"/>
    <w:rsid w:val="00C506AB"/>
    <w:rsid w:val="00C51782"/>
    <w:rsid w:val="00C5344B"/>
    <w:rsid w:val="00C53C73"/>
    <w:rsid w:val="00C53C76"/>
    <w:rsid w:val="00C548DF"/>
    <w:rsid w:val="00C549E3"/>
    <w:rsid w:val="00C55404"/>
    <w:rsid w:val="00C557BA"/>
    <w:rsid w:val="00C559B0"/>
    <w:rsid w:val="00C56106"/>
    <w:rsid w:val="00C565B8"/>
    <w:rsid w:val="00C56A5D"/>
    <w:rsid w:val="00C570A6"/>
    <w:rsid w:val="00C571A9"/>
    <w:rsid w:val="00C5766E"/>
    <w:rsid w:val="00C606C2"/>
    <w:rsid w:val="00C60D10"/>
    <w:rsid w:val="00C61683"/>
    <w:rsid w:val="00C617E5"/>
    <w:rsid w:val="00C61A23"/>
    <w:rsid w:val="00C61C37"/>
    <w:rsid w:val="00C622C4"/>
    <w:rsid w:val="00C63773"/>
    <w:rsid w:val="00C63984"/>
    <w:rsid w:val="00C64E0A"/>
    <w:rsid w:val="00C65778"/>
    <w:rsid w:val="00C66D4E"/>
    <w:rsid w:val="00C6773C"/>
    <w:rsid w:val="00C70719"/>
    <w:rsid w:val="00C724E5"/>
    <w:rsid w:val="00C7252D"/>
    <w:rsid w:val="00C72939"/>
    <w:rsid w:val="00C72BB9"/>
    <w:rsid w:val="00C73537"/>
    <w:rsid w:val="00C7534F"/>
    <w:rsid w:val="00C77A63"/>
    <w:rsid w:val="00C77C4B"/>
    <w:rsid w:val="00C8079C"/>
    <w:rsid w:val="00C8257A"/>
    <w:rsid w:val="00C82CAF"/>
    <w:rsid w:val="00C82D2B"/>
    <w:rsid w:val="00C83A55"/>
    <w:rsid w:val="00C85625"/>
    <w:rsid w:val="00C86195"/>
    <w:rsid w:val="00C868B7"/>
    <w:rsid w:val="00C86942"/>
    <w:rsid w:val="00C8787C"/>
    <w:rsid w:val="00C92389"/>
    <w:rsid w:val="00C9292D"/>
    <w:rsid w:val="00C933BB"/>
    <w:rsid w:val="00C93A18"/>
    <w:rsid w:val="00C93E79"/>
    <w:rsid w:val="00C93FD9"/>
    <w:rsid w:val="00C950EC"/>
    <w:rsid w:val="00C95459"/>
    <w:rsid w:val="00C9551D"/>
    <w:rsid w:val="00C96F2C"/>
    <w:rsid w:val="00C97AA4"/>
    <w:rsid w:val="00CA0133"/>
    <w:rsid w:val="00CA0D95"/>
    <w:rsid w:val="00CA1ADB"/>
    <w:rsid w:val="00CA1F90"/>
    <w:rsid w:val="00CA23AA"/>
    <w:rsid w:val="00CA2422"/>
    <w:rsid w:val="00CA26AF"/>
    <w:rsid w:val="00CA3B25"/>
    <w:rsid w:val="00CA44BD"/>
    <w:rsid w:val="00CA44E9"/>
    <w:rsid w:val="00CA4776"/>
    <w:rsid w:val="00CA4D56"/>
    <w:rsid w:val="00CA5408"/>
    <w:rsid w:val="00CA5D9C"/>
    <w:rsid w:val="00CA5E52"/>
    <w:rsid w:val="00CA6E2A"/>
    <w:rsid w:val="00CA7390"/>
    <w:rsid w:val="00CA742A"/>
    <w:rsid w:val="00CA7A53"/>
    <w:rsid w:val="00CA7F8F"/>
    <w:rsid w:val="00CB00C6"/>
    <w:rsid w:val="00CB0539"/>
    <w:rsid w:val="00CB05D9"/>
    <w:rsid w:val="00CB097F"/>
    <w:rsid w:val="00CB18ED"/>
    <w:rsid w:val="00CB1AE8"/>
    <w:rsid w:val="00CB1C8E"/>
    <w:rsid w:val="00CB2C98"/>
    <w:rsid w:val="00CB36E9"/>
    <w:rsid w:val="00CB3C26"/>
    <w:rsid w:val="00CB4F06"/>
    <w:rsid w:val="00CB5415"/>
    <w:rsid w:val="00CB5460"/>
    <w:rsid w:val="00CB5EF1"/>
    <w:rsid w:val="00CB62DE"/>
    <w:rsid w:val="00CB67D4"/>
    <w:rsid w:val="00CB6DDD"/>
    <w:rsid w:val="00CB7042"/>
    <w:rsid w:val="00CB7BDA"/>
    <w:rsid w:val="00CC0E70"/>
    <w:rsid w:val="00CC1095"/>
    <w:rsid w:val="00CC1D17"/>
    <w:rsid w:val="00CC1F99"/>
    <w:rsid w:val="00CC24F1"/>
    <w:rsid w:val="00CC4D1A"/>
    <w:rsid w:val="00CC4E52"/>
    <w:rsid w:val="00CC5762"/>
    <w:rsid w:val="00CC6392"/>
    <w:rsid w:val="00CD042B"/>
    <w:rsid w:val="00CD0539"/>
    <w:rsid w:val="00CD07C3"/>
    <w:rsid w:val="00CD0B17"/>
    <w:rsid w:val="00CD146B"/>
    <w:rsid w:val="00CD14F2"/>
    <w:rsid w:val="00CD1E10"/>
    <w:rsid w:val="00CD3EE9"/>
    <w:rsid w:val="00CD3EF4"/>
    <w:rsid w:val="00CE0800"/>
    <w:rsid w:val="00CE1606"/>
    <w:rsid w:val="00CE1829"/>
    <w:rsid w:val="00CE220F"/>
    <w:rsid w:val="00CE2839"/>
    <w:rsid w:val="00CE29D7"/>
    <w:rsid w:val="00CE3CC0"/>
    <w:rsid w:val="00CE3D90"/>
    <w:rsid w:val="00CE44E6"/>
    <w:rsid w:val="00CE61EF"/>
    <w:rsid w:val="00CE6E9B"/>
    <w:rsid w:val="00CE7267"/>
    <w:rsid w:val="00CE7F1A"/>
    <w:rsid w:val="00CF0547"/>
    <w:rsid w:val="00CF0699"/>
    <w:rsid w:val="00CF14B4"/>
    <w:rsid w:val="00CF2AAC"/>
    <w:rsid w:val="00CF2B37"/>
    <w:rsid w:val="00CF53A7"/>
    <w:rsid w:val="00CF5897"/>
    <w:rsid w:val="00CF59E8"/>
    <w:rsid w:val="00CF5BAF"/>
    <w:rsid w:val="00CF67C1"/>
    <w:rsid w:val="00CF72D0"/>
    <w:rsid w:val="00CF782B"/>
    <w:rsid w:val="00CF7E8A"/>
    <w:rsid w:val="00D00917"/>
    <w:rsid w:val="00D00C19"/>
    <w:rsid w:val="00D011EB"/>
    <w:rsid w:val="00D016AC"/>
    <w:rsid w:val="00D01CFB"/>
    <w:rsid w:val="00D049C3"/>
    <w:rsid w:val="00D05654"/>
    <w:rsid w:val="00D0752D"/>
    <w:rsid w:val="00D10A26"/>
    <w:rsid w:val="00D10E6B"/>
    <w:rsid w:val="00D119EE"/>
    <w:rsid w:val="00D11A74"/>
    <w:rsid w:val="00D120F4"/>
    <w:rsid w:val="00D12A8F"/>
    <w:rsid w:val="00D1436B"/>
    <w:rsid w:val="00D15557"/>
    <w:rsid w:val="00D16A2C"/>
    <w:rsid w:val="00D16BF4"/>
    <w:rsid w:val="00D16EA3"/>
    <w:rsid w:val="00D16EDE"/>
    <w:rsid w:val="00D17EF4"/>
    <w:rsid w:val="00D204EE"/>
    <w:rsid w:val="00D20554"/>
    <w:rsid w:val="00D21851"/>
    <w:rsid w:val="00D21E17"/>
    <w:rsid w:val="00D221E9"/>
    <w:rsid w:val="00D2365B"/>
    <w:rsid w:val="00D23790"/>
    <w:rsid w:val="00D2607E"/>
    <w:rsid w:val="00D269E1"/>
    <w:rsid w:val="00D269E8"/>
    <w:rsid w:val="00D26B94"/>
    <w:rsid w:val="00D30298"/>
    <w:rsid w:val="00D3172C"/>
    <w:rsid w:val="00D31980"/>
    <w:rsid w:val="00D31D10"/>
    <w:rsid w:val="00D31E44"/>
    <w:rsid w:val="00D31ED9"/>
    <w:rsid w:val="00D32344"/>
    <w:rsid w:val="00D340AC"/>
    <w:rsid w:val="00D351CC"/>
    <w:rsid w:val="00D356FE"/>
    <w:rsid w:val="00D35825"/>
    <w:rsid w:val="00D35B4E"/>
    <w:rsid w:val="00D35D70"/>
    <w:rsid w:val="00D35DB7"/>
    <w:rsid w:val="00D36814"/>
    <w:rsid w:val="00D37770"/>
    <w:rsid w:val="00D40029"/>
    <w:rsid w:val="00D401F1"/>
    <w:rsid w:val="00D40499"/>
    <w:rsid w:val="00D408E4"/>
    <w:rsid w:val="00D412CD"/>
    <w:rsid w:val="00D415AF"/>
    <w:rsid w:val="00D41AB7"/>
    <w:rsid w:val="00D4245B"/>
    <w:rsid w:val="00D42581"/>
    <w:rsid w:val="00D44235"/>
    <w:rsid w:val="00D45B66"/>
    <w:rsid w:val="00D4797B"/>
    <w:rsid w:val="00D47A34"/>
    <w:rsid w:val="00D501B0"/>
    <w:rsid w:val="00D5081D"/>
    <w:rsid w:val="00D50947"/>
    <w:rsid w:val="00D51258"/>
    <w:rsid w:val="00D52403"/>
    <w:rsid w:val="00D52AFB"/>
    <w:rsid w:val="00D52E60"/>
    <w:rsid w:val="00D53A88"/>
    <w:rsid w:val="00D54D6F"/>
    <w:rsid w:val="00D55419"/>
    <w:rsid w:val="00D55A17"/>
    <w:rsid w:val="00D61090"/>
    <w:rsid w:val="00D61295"/>
    <w:rsid w:val="00D615AB"/>
    <w:rsid w:val="00D61C36"/>
    <w:rsid w:val="00D61EE2"/>
    <w:rsid w:val="00D623F5"/>
    <w:rsid w:val="00D63290"/>
    <w:rsid w:val="00D637B8"/>
    <w:rsid w:val="00D63CFD"/>
    <w:rsid w:val="00D64B77"/>
    <w:rsid w:val="00D659AA"/>
    <w:rsid w:val="00D67203"/>
    <w:rsid w:val="00D7033C"/>
    <w:rsid w:val="00D717F7"/>
    <w:rsid w:val="00D71C4A"/>
    <w:rsid w:val="00D73359"/>
    <w:rsid w:val="00D73461"/>
    <w:rsid w:val="00D752C7"/>
    <w:rsid w:val="00D756DF"/>
    <w:rsid w:val="00D7583D"/>
    <w:rsid w:val="00D778BD"/>
    <w:rsid w:val="00D8167B"/>
    <w:rsid w:val="00D82768"/>
    <w:rsid w:val="00D82865"/>
    <w:rsid w:val="00D83E1F"/>
    <w:rsid w:val="00D850B1"/>
    <w:rsid w:val="00D8604D"/>
    <w:rsid w:val="00D864F6"/>
    <w:rsid w:val="00D86D12"/>
    <w:rsid w:val="00D86EC2"/>
    <w:rsid w:val="00D87214"/>
    <w:rsid w:val="00D874EC"/>
    <w:rsid w:val="00D87919"/>
    <w:rsid w:val="00D8791A"/>
    <w:rsid w:val="00D901A8"/>
    <w:rsid w:val="00D90759"/>
    <w:rsid w:val="00D914F2"/>
    <w:rsid w:val="00D91C3B"/>
    <w:rsid w:val="00D9475D"/>
    <w:rsid w:val="00D94C2F"/>
    <w:rsid w:val="00D95032"/>
    <w:rsid w:val="00D950AE"/>
    <w:rsid w:val="00D95162"/>
    <w:rsid w:val="00D95D11"/>
    <w:rsid w:val="00D96EF2"/>
    <w:rsid w:val="00D97039"/>
    <w:rsid w:val="00D97B2C"/>
    <w:rsid w:val="00DA01E6"/>
    <w:rsid w:val="00DA04EB"/>
    <w:rsid w:val="00DA20D5"/>
    <w:rsid w:val="00DA2177"/>
    <w:rsid w:val="00DA378B"/>
    <w:rsid w:val="00DA41E6"/>
    <w:rsid w:val="00DA4F2E"/>
    <w:rsid w:val="00DA5965"/>
    <w:rsid w:val="00DA672C"/>
    <w:rsid w:val="00DA6CA4"/>
    <w:rsid w:val="00DA7CF5"/>
    <w:rsid w:val="00DB1089"/>
    <w:rsid w:val="00DB122A"/>
    <w:rsid w:val="00DB12D1"/>
    <w:rsid w:val="00DB1866"/>
    <w:rsid w:val="00DB22C2"/>
    <w:rsid w:val="00DB2580"/>
    <w:rsid w:val="00DB2AE2"/>
    <w:rsid w:val="00DB2B81"/>
    <w:rsid w:val="00DB2CE3"/>
    <w:rsid w:val="00DB2E0D"/>
    <w:rsid w:val="00DB2FB4"/>
    <w:rsid w:val="00DB38FC"/>
    <w:rsid w:val="00DB3D33"/>
    <w:rsid w:val="00DB4EE8"/>
    <w:rsid w:val="00DB4F24"/>
    <w:rsid w:val="00DB5159"/>
    <w:rsid w:val="00DB5620"/>
    <w:rsid w:val="00DB65A4"/>
    <w:rsid w:val="00DB78F7"/>
    <w:rsid w:val="00DC02DA"/>
    <w:rsid w:val="00DC05D5"/>
    <w:rsid w:val="00DC0F90"/>
    <w:rsid w:val="00DC1E4B"/>
    <w:rsid w:val="00DC24C1"/>
    <w:rsid w:val="00DC2967"/>
    <w:rsid w:val="00DC2C80"/>
    <w:rsid w:val="00DC43E2"/>
    <w:rsid w:val="00DC4F88"/>
    <w:rsid w:val="00DC531F"/>
    <w:rsid w:val="00DC5F72"/>
    <w:rsid w:val="00DC6370"/>
    <w:rsid w:val="00DC6448"/>
    <w:rsid w:val="00DC71FA"/>
    <w:rsid w:val="00DC731A"/>
    <w:rsid w:val="00DC7768"/>
    <w:rsid w:val="00DC778D"/>
    <w:rsid w:val="00DD0B72"/>
    <w:rsid w:val="00DD0BFE"/>
    <w:rsid w:val="00DD108D"/>
    <w:rsid w:val="00DD292D"/>
    <w:rsid w:val="00DD3697"/>
    <w:rsid w:val="00DD441E"/>
    <w:rsid w:val="00DD4B83"/>
    <w:rsid w:val="00DD6BFE"/>
    <w:rsid w:val="00DD7493"/>
    <w:rsid w:val="00DD7C95"/>
    <w:rsid w:val="00DE0393"/>
    <w:rsid w:val="00DE185C"/>
    <w:rsid w:val="00DE1CE5"/>
    <w:rsid w:val="00DE2026"/>
    <w:rsid w:val="00DE2C75"/>
    <w:rsid w:val="00DE2D55"/>
    <w:rsid w:val="00DE2EE0"/>
    <w:rsid w:val="00DE4517"/>
    <w:rsid w:val="00DE4CEF"/>
    <w:rsid w:val="00DE57F6"/>
    <w:rsid w:val="00DE6D09"/>
    <w:rsid w:val="00DE6D5B"/>
    <w:rsid w:val="00DF0F11"/>
    <w:rsid w:val="00DF0FC6"/>
    <w:rsid w:val="00DF10C4"/>
    <w:rsid w:val="00DF1A76"/>
    <w:rsid w:val="00DF1D99"/>
    <w:rsid w:val="00DF6737"/>
    <w:rsid w:val="00DF68E7"/>
    <w:rsid w:val="00E01A5E"/>
    <w:rsid w:val="00E0392E"/>
    <w:rsid w:val="00E03ECD"/>
    <w:rsid w:val="00E04FC8"/>
    <w:rsid w:val="00E05E31"/>
    <w:rsid w:val="00E0712C"/>
    <w:rsid w:val="00E07AAE"/>
    <w:rsid w:val="00E110FC"/>
    <w:rsid w:val="00E13062"/>
    <w:rsid w:val="00E132E4"/>
    <w:rsid w:val="00E1376C"/>
    <w:rsid w:val="00E140B2"/>
    <w:rsid w:val="00E14CCD"/>
    <w:rsid w:val="00E15497"/>
    <w:rsid w:val="00E16429"/>
    <w:rsid w:val="00E20BF1"/>
    <w:rsid w:val="00E22923"/>
    <w:rsid w:val="00E22965"/>
    <w:rsid w:val="00E2493D"/>
    <w:rsid w:val="00E24F71"/>
    <w:rsid w:val="00E25255"/>
    <w:rsid w:val="00E25C30"/>
    <w:rsid w:val="00E26335"/>
    <w:rsid w:val="00E301B9"/>
    <w:rsid w:val="00E30F7A"/>
    <w:rsid w:val="00E31BAC"/>
    <w:rsid w:val="00E31DD1"/>
    <w:rsid w:val="00E32E6B"/>
    <w:rsid w:val="00E33D8D"/>
    <w:rsid w:val="00E34FBA"/>
    <w:rsid w:val="00E3593B"/>
    <w:rsid w:val="00E359C3"/>
    <w:rsid w:val="00E36BD0"/>
    <w:rsid w:val="00E36DF4"/>
    <w:rsid w:val="00E4036B"/>
    <w:rsid w:val="00E406AD"/>
    <w:rsid w:val="00E40A8B"/>
    <w:rsid w:val="00E41A3D"/>
    <w:rsid w:val="00E41E66"/>
    <w:rsid w:val="00E425DA"/>
    <w:rsid w:val="00E4306B"/>
    <w:rsid w:val="00E46698"/>
    <w:rsid w:val="00E4799A"/>
    <w:rsid w:val="00E516BA"/>
    <w:rsid w:val="00E51B92"/>
    <w:rsid w:val="00E52911"/>
    <w:rsid w:val="00E532B7"/>
    <w:rsid w:val="00E53D29"/>
    <w:rsid w:val="00E5503E"/>
    <w:rsid w:val="00E55438"/>
    <w:rsid w:val="00E559A7"/>
    <w:rsid w:val="00E55D90"/>
    <w:rsid w:val="00E56BDF"/>
    <w:rsid w:val="00E57476"/>
    <w:rsid w:val="00E57654"/>
    <w:rsid w:val="00E57AAE"/>
    <w:rsid w:val="00E57E8C"/>
    <w:rsid w:val="00E605AB"/>
    <w:rsid w:val="00E62573"/>
    <w:rsid w:val="00E629A3"/>
    <w:rsid w:val="00E62BBC"/>
    <w:rsid w:val="00E62F00"/>
    <w:rsid w:val="00E63A43"/>
    <w:rsid w:val="00E64100"/>
    <w:rsid w:val="00E649FD"/>
    <w:rsid w:val="00E658F6"/>
    <w:rsid w:val="00E66F76"/>
    <w:rsid w:val="00E671AE"/>
    <w:rsid w:val="00E67210"/>
    <w:rsid w:val="00E67ECB"/>
    <w:rsid w:val="00E67FDD"/>
    <w:rsid w:val="00E70326"/>
    <w:rsid w:val="00E71667"/>
    <w:rsid w:val="00E723C2"/>
    <w:rsid w:val="00E7373B"/>
    <w:rsid w:val="00E74900"/>
    <w:rsid w:val="00E754E9"/>
    <w:rsid w:val="00E77701"/>
    <w:rsid w:val="00E777EF"/>
    <w:rsid w:val="00E779A9"/>
    <w:rsid w:val="00E8175A"/>
    <w:rsid w:val="00E8221D"/>
    <w:rsid w:val="00E82A76"/>
    <w:rsid w:val="00E831FB"/>
    <w:rsid w:val="00E833F9"/>
    <w:rsid w:val="00E83482"/>
    <w:rsid w:val="00E83BDE"/>
    <w:rsid w:val="00E83E4E"/>
    <w:rsid w:val="00E843DC"/>
    <w:rsid w:val="00E858A4"/>
    <w:rsid w:val="00E912D8"/>
    <w:rsid w:val="00E9163C"/>
    <w:rsid w:val="00E91A16"/>
    <w:rsid w:val="00E91D3B"/>
    <w:rsid w:val="00E92108"/>
    <w:rsid w:val="00E94646"/>
    <w:rsid w:val="00E946A3"/>
    <w:rsid w:val="00E952F9"/>
    <w:rsid w:val="00E95419"/>
    <w:rsid w:val="00E95D42"/>
    <w:rsid w:val="00E96196"/>
    <w:rsid w:val="00EA1108"/>
    <w:rsid w:val="00EA1B92"/>
    <w:rsid w:val="00EA1F27"/>
    <w:rsid w:val="00EA3904"/>
    <w:rsid w:val="00EA3AE6"/>
    <w:rsid w:val="00EA550C"/>
    <w:rsid w:val="00EA601C"/>
    <w:rsid w:val="00EA65C1"/>
    <w:rsid w:val="00EA6A90"/>
    <w:rsid w:val="00EA7078"/>
    <w:rsid w:val="00EB0054"/>
    <w:rsid w:val="00EB0367"/>
    <w:rsid w:val="00EB3912"/>
    <w:rsid w:val="00EB43C4"/>
    <w:rsid w:val="00EB4553"/>
    <w:rsid w:val="00EB45C3"/>
    <w:rsid w:val="00EB5254"/>
    <w:rsid w:val="00EB53D2"/>
    <w:rsid w:val="00EB54BC"/>
    <w:rsid w:val="00EB5C6B"/>
    <w:rsid w:val="00EB64C0"/>
    <w:rsid w:val="00EB7207"/>
    <w:rsid w:val="00EB7D70"/>
    <w:rsid w:val="00EC016B"/>
    <w:rsid w:val="00EC1007"/>
    <w:rsid w:val="00EC125E"/>
    <w:rsid w:val="00EC199E"/>
    <w:rsid w:val="00EC1DDE"/>
    <w:rsid w:val="00EC2091"/>
    <w:rsid w:val="00EC221D"/>
    <w:rsid w:val="00EC3B52"/>
    <w:rsid w:val="00EC3E9D"/>
    <w:rsid w:val="00EC41F5"/>
    <w:rsid w:val="00EC472F"/>
    <w:rsid w:val="00EC5F4E"/>
    <w:rsid w:val="00EC6751"/>
    <w:rsid w:val="00EC6CAA"/>
    <w:rsid w:val="00EC6F80"/>
    <w:rsid w:val="00ED0CCD"/>
    <w:rsid w:val="00ED156D"/>
    <w:rsid w:val="00ED1C88"/>
    <w:rsid w:val="00ED302A"/>
    <w:rsid w:val="00ED3262"/>
    <w:rsid w:val="00ED386D"/>
    <w:rsid w:val="00ED44D3"/>
    <w:rsid w:val="00ED674A"/>
    <w:rsid w:val="00ED6B25"/>
    <w:rsid w:val="00EE0D38"/>
    <w:rsid w:val="00EE1A71"/>
    <w:rsid w:val="00EE2182"/>
    <w:rsid w:val="00EE21D5"/>
    <w:rsid w:val="00EE23CB"/>
    <w:rsid w:val="00EE39D9"/>
    <w:rsid w:val="00EE3EA1"/>
    <w:rsid w:val="00EE3EAD"/>
    <w:rsid w:val="00EE5EE9"/>
    <w:rsid w:val="00EE6A28"/>
    <w:rsid w:val="00EE7009"/>
    <w:rsid w:val="00EE7199"/>
    <w:rsid w:val="00EE72CF"/>
    <w:rsid w:val="00EE7EC0"/>
    <w:rsid w:val="00EF084F"/>
    <w:rsid w:val="00EF18FE"/>
    <w:rsid w:val="00EF1AAE"/>
    <w:rsid w:val="00EF1DB0"/>
    <w:rsid w:val="00EF2668"/>
    <w:rsid w:val="00EF296E"/>
    <w:rsid w:val="00EF3B7E"/>
    <w:rsid w:val="00EF4577"/>
    <w:rsid w:val="00EF6791"/>
    <w:rsid w:val="00F001FB"/>
    <w:rsid w:val="00F005AB"/>
    <w:rsid w:val="00F01E4F"/>
    <w:rsid w:val="00F025F7"/>
    <w:rsid w:val="00F0334C"/>
    <w:rsid w:val="00F03A35"/>
    <w:rsid w:val="00F04718"/>
    <w:rsid w:val="00F056EE"/>
    <w:rsid w:val="00F06BC3"/>
    <w:rsid w:val="00F07934"/>
    <w:rsid w:val="00F07AE1"/>
    <w:rsid w:val="00F10A6D"/>
    <w:rsid w:val="00F10F7A"/>
    <w:rsid w:val="00F12A59"/>
    <w:rsid w:val="00F138FF"/>
    <w:rsid w:val="00F14162"/>
    <w:rsid w:val="00F14592"/>
    <w:rsid w:val="00F14595"/>
    <w:rsid w:val="00F15FDC"/>
    <w:rsid w:val="00F1644A"/>
    <w:rsid w:val="00F16BD4"/>
    <w:rsid w:val="00F178B5"/>
    <w:rsid w:val="00F20C59"/>
    <w:rsid w:val="00F210B0"/>
    <w:rsid w:val="00F2156D"/>
    <w:rsid w:val="00F21AF9"/>
    <w:rsid w:val="00F224E3"/>
    <w:rsid w:val="00F22C45"/>
    <w:rsid w:val="00F235BD"/>
    <w:rsid w:val="00F243B7"/>
    <w:rsid w:val="00F2544B"/>
    <w:rsid w:val="00F25771"/>
    <w:rsid w:val="00F2630D"/>
    <w:rsid w:val="00F2666D"/>
    <w:rsid w:val="00F26876"/>
    <w:rsid w:val="00F31005"/>
    <w:rsid w:val="00F31B17"/>
    <w:rsid w:val="00F335DA"/>
    <w:rsid w:val="00F33B0C"/>
    <w:rsid w:val="00F33EF5"/>
    <w:rsid w:val="00F357C7"/>
    <w:rsid w:val="00F35839"/>
    <w:rsid w:val="00F36D02"/>
    <w:rsid w:val="00F36E96"/>
    <w:rsid w:val="00F36EFE"/>
    <w:rsid w:val="00F374E2"/>
    <w:rsid w:val="00F42179"/>
    <w:rsid w:val="00F425D7"/>
    <w:rsid w:val="00F4261F"/>
    <w:rsid w:val="00F43300"/>
    <w:rsid w:val="00F43F06"/>
    <w:rsid w:val="00F44087"/>
    <w:rsid w:val="00F44B49"/>
    <w:rsid w:val="00F44E20"/>
    <w:rsid w:val="00F458A5"/>
    <w:rsid w:val="00F46657"/>
    <w:rsid w:val="00F466C2"/>
    <w:rsid w:val="00F5024F"/>
    <w:rsid w:val="00F544B4"/>
    <w:rsid w:val="00F54601"/>
    <w:rsid w:val="00F54D5F"/>
    <w:rsid w:val="00F56646"/>
    <w:rsid w:val="00F56D00"/>
    <w:rsid w:val="00F56FF9"/>
    <w:rsid w:val="00F5723E"/>
    <w:rsid w:val="00F57977"/>
    <w:rsid w:val="00F60DC6"/>
    <w:rsid w:val="00F6192A"/>
    <w:rsid w:val="00F62919"/>
    <w:rsid w:val="00F62F19"/>
    <w:rsid w:val="00F634F4"/>
    <w:rsid w:val="00F64632"/>
    <w:rsid w:val="00F6527E"/>
    <w:rsid w:val="00F661D3"/>
    <w:rsid w:val="00F668DB"/>
    <w:rsid w:val="00F67201"/>
    <w:rsid w:val="00F704AE"/>
    <w:rsid w:val="00F70E88"/>
    <w:rsid w:val="00F72053"/>
    <w:rsid w:val="00F73034"/>
    <w:rsid w:val="00F74399"/>
    <w:rsid w:val="00F744D9"/>
    <w:rsid w:val="00F74CD3"/>
    <w:rsid w:val="00F75154"/>
    <w:rsid w:val="00F75528"/>
    <w:rsid w:val="00F7615A"/>
    <w:rsid w:val="00F77020"/>
    <w:rsid w:val="00F7775D"/>
    <w:rsid w:val="00F8397D"/>
    <w:rsid w:val="00F839D3"/>
    <w:rsid w:val="00F84E99"/>
    <w:rsid w:val="00F85BBC"/>
    <w:rsid w:val="00F87179"/>
    <w:rsid w:val="00F87F85"/>
    <w:rsid w:val="00F901F5"/>
    <w:rsid w:val="00F91A3C"/>
    <w:rsid w:val="00F93078"/>
    <w:rsid w:val="00F9411E"/>
    <w:rsid w:val="00F94C04"/>
    <w:rsid w:val="00F95721"/>
    <w:rsid w:val="00F95CE7"/>
    <w:rsid w:val="00F95F4E"/>
    <w:rsid w:val="00F9614C"/>
    <w:rsid w:val="00F97FD8"/>
    <w:rsid w:val="00FA12CE"/>
    <w:rsid w:val="00FA1A6A"/>
    <w:rsid w:val="00FA2386"/>
    <w:rsid w:val="00FA2517"/>
    <w:rsid w:val="00FA2AA8"/>
    <w:rsid w:val="00FA317E"/>
    <w:rsid w:val="00FA3A07"/>
    <w:rsid w:val="00FA3A6F"/>
    <w:rsid w:val="00FA407B"/>
    <w:rsid w:val="00FA412F"/>
    <w:rsid w:val="00FA47C5"/>
    <w:rsid w:val="00FA579A"/>
    <w:rsid w:val="00FA59DD"/>
    <w:rsid w:val="00FA6606"/>
    <w:rsid w:val="00FA6674"/>
    <w:rsid w:val="00FA6691"/>
    <w:rsid w:val="00FA72ED"/>
    <w:rsid w:val="00FA730D"/>
    <w:rsid w:val="00FA7682"/>
    <w:rsid w:val="00FA78F5"/>
    <w:rsid w:val="00FA7D87"/>
    <w:rsid w:val="00FB0DFB"/>
    <w:rsid w:val="00FB69BA"/>
    <w:rsid w:val="00FB6CFD"/>
    <w:rsid w:val="00FB76B9"/>
    <w:rsid w:val="00FB7DA5"/>
    <w:rsid w:val="00FC015B"/>
    <w:rsid w:val="00FC1B50"/>
    <w:rsid w:val="00FC21DA"/>
    <w:rsid w:val="00FC3196"/>
    <w:rsid w:val="00FC4992"/>
    <w:rsid w:val="00FC50D1"/>
    <w:rsid w:val="00FC6891"/>
    <w:rsid w:val="00FC6A03"/>
    <w:rsid w:val="00FD01DB"/>
    <w:rsid w:val="00FD06B5"/>
    <w:rsid w:val="00FD2316"/>
    <w:rsid w:val="00FD2597"/>
    <w:rsid w:val="00FD3222"/>
    <w:rsid w:val="00FD344F"/>
    <w:rsid w:val="00FD34AC"/>
    <w:rsid w:val="00FD64C5"/>
    <w:rsid w:val="00FE0948"/>
    <w:rsid w:val="00FE0B82"/>
    <w:rsid w:val="00FE1756"/>
    <w:rsid w:val="00FE1F79"/>
    <w:rsid w:val="00FE3015"/>
    <w:rsid w:val="00FE3565"/>
    <w:rsid w:val="00FE3CA0"/>
    <w:rsid w:val="00FE5189"/>
    <w:rsid w:val="00FE52AC"/>
    <w:rsid w:val="00FE5497"/>
    <w:rsid w:val="00FE586A"/>
    <w:rsid w:val="00FE5BB0"/>
    <w:rsid w:val="00FE72C4"/>
    <w:rsid w:val="00FE73AF"/>
    <w:rsid w:val="00FE7C4B"/>
    <w:rsid w:val="00FF0FA3"/>
    <w:rsid w:val="00FF1746"/>
    <w:rsid w:val="00FF186D"/>
    <w:rsid w:val="00FF1B00"/>
    <w:rsid w:val="00FF331D"/>
    <w:rsid w:val="00FF3835"/>
    <w:rsid w:val="00FF3E62"/>
    <w:rsid w:val="00FF3EA1"/>
    <w:rsid w:val="00FF485A"/>
    <w:rsid w:val="00FF4CB0"/>
    <w:rsid w:val="00FF60F8"/>
    <w:rsid w:val="00FF690A"/>
    <w:rsid w:val="00FF6E6B"/>
    <w:rsid w:val="00FF703F"/>
    <w:rsid w:val="00FF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A0473"/>
    <w:rPr>
      <w:rFonts w:ascii="Arial" w:hAnsi="Arial"/>
    </w:rPr>
  </w:style>
  <w:style w:type="paragraph" w:styleId="Heading1">
    <w:name w:val="heading 1"/>
    <w:basedOn w:val="Normal"/>
    <w:next w:val="Normal"/>
    <w:qFormat/>
    <w:rsid w:val="001A0473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1A0473"/>
    <w:pPr>
      <w:keepNext/>
      <w:ind w:left="360" w:hanging="360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1A0473"/>
    <w:pPr>
      <w:keepNext/>
      <w:jc w:val="center"/>
      <w:outlineLvl w:val="2"/>
    </w:pPr>
    <w:rPr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1A0473"/>
    <w:pPr>
      <w:jc w:val="center"/>
    </w:pPr>
    <w:rPr>
      <w:sz w:val="40"/>
    </w:rPr>
  </w:style>
  <w:style w:type="paragraph" w:styleId="Subtitle">
    <w:name w:val="Subtitle"/>
    <w:basedOn w:val="Normal"/>
    <w:qFormat/>
    <w:rsid w:val="001A0473"/>
    <w:rPr>
      <w:b/>
    </w:rPr>
  </w:style>
  <w:style w:type="paragraph" w:styleId="BodyText">
    <w:name w:val="Body Text"/>
    <w:basedOn w:val="Normal"/>
    <w:rsid w:val="001A0473"/>
    <w:rPr>
      <w:b/>
    </w:rPr>
  </w:style>
  <w:style w:type="paragraph" w:styleId="BodyTextIndent">
    <w:name w:val="Body Text Indent"/>
    <w:basedOn w:val="Normal"/>
    <w:rsid w:val="001A0473"/>
    <w:pPr>
      <w:ind w:left="360" w:hanging="360"/>
    </w:pPr>
    <w:rPr>
      <w:b/>
    </w:rPr>
  </w:style>
  <w:style w:type="character" w:styleId="CommentReference">
    <w:name w:val="annotation reference"/>
    <w:basedOn w:val="DefaultParagraphFont"/>
    <w:semiHidden/>
    <w:rsid w:val="001A0473"/>
    <w:rPr>
      <w:sz w:val="16"/>
      <w:szCs w:val="16"/>
    </w:rPr>
  </w:style>
  <w:style w:type="paragraph" w:customStyle="1" w:styleId="PMSection">
    <w:name w:val="PM Section"/>
    <w:basedOn w:val="Normal"/>
    <w:rsid w:val="001A0473"/>
    <w:pPr>
      <w:numPr>
        <w:numId w:val="46"/>
      </w:numPr>
      <w:tabs>
        <w:tab w:val="clear" w:pos="1260"/>
        <w:tab w:val="num" w:pos="720"/>
      </w:tabs>
      <w:ind w:left="720"/>
    </w:pPr>
  </w:style>
  <w:style w:type="paragraph" w:customStyle="1" w:styleId="PMSectionHeader">
    <w:name w:val="PM Section Header"/>
    <w:basedOn w:val="Normal"/>
    <w:rsid w:val="001A0473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pct10" w:color="auto" w:fill="FFFFFF"/>
      <w:ind w:left="360" w:hanging="360"/>
    </w:pPr>
    <w:rPr>
      <w:b/>
    </w:rPr>
  </w:style>
  <w:style w:type="paragraph" w:styleId="CommentText">
    <w:name w:val="annotation text"/>
    <w:basedOn w:val="Normal"/>
    <w:semiHidden/>
    <w:rsid w:val="001A0473"/>
  </w:style>
  <w:style w:type="paragraph" w:customStyle="1" w:styleId="PMCommandText">
    <w:name w:val="PM Command Text"/>
    <w:basedOn w:val="PMSection"/>
    <w:rsid w:val="001A0473"/>
    <w:pPr>
      <w:numPr>
        <w:numId w:val="0"/>
      </w:numPr>
      <w:ind w:left="720"/>
    </w:pPr>
    <w:rPr>
      <w:rFonts w:ascii="Courier New" w:hAnsi="Courier New" w:cs="Courier New"/>
      <w:b/>
      <w:noProof/>
      <w:color w:val="008000"/>
    </w:rPr>
  </w:style>
  <w:style w:type="paragraph" w:customStyle="1" w:styleId="pmsection0">
    <w:name w:val="pmsection"/>
    <w:basedOn w:val="Normal"/>
    <w:rsid w:val="00551F3D"/>
    <w:pPr>
      <w:ind w:left="360" w:hanging="360"/>
    </w:pPr>
    <w:rPr>
      <w:rFonts w:cs="Arial"/>
    </w:rPr>
  </w:style>
  <w:style w:type="character" w:customStyle="1" w:styleId="EmailStyle251">
    <w:name w:val="EmailStyle251"/>
    <w:basedOn w:val="DefaultParagraphFont"/>
    <w:semiHidden/>
    <w:rsid w:val="000E5BF2"/>
    <w:rPr>
      <w:rFonts w:ascii="Times New Roman" w:hAnsi="Times New Roman" w:cs="Times New Roman"/>
      <w:b w:val="0"/>
      <w:bCs w:val="0"/>
      <w:i w:val="0"/>
      <w:iCs w:val="0"/>
      <w:strike w:val="0"/>
      <w:color w:val="auto"/>
      <w:sz w:val="24"/>
      <w:szCs w:val="24"/>
      <w:u w:val="none"/>
    </w:rPr>
  </w:style>
  <w:style w:type="paragraph" w:styleId="ListParagraph">
    <w:name w:val="List Paragraph"/>
    <w:basedOn w:val="Normal"/>
    <w:uiPriority w:val="34"/>
    <w:qFormat/>
    <w:rsid w:val="003C0440"/>
    <w:pPr>
      <w:ind w:left="720"/>
    </w:pPr>
    <w:rPr>
      <w:rFonts w:ascii="Calibri" w:eastAsia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964F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64F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A0473"/>
    <w:rPr>
      <w:rFonts w:ascii="Arial" w:hAnsi="Arial"/>
    </w:rPr>
  </w:style>
  <w:style w:type="paragraph" w:styleId="Heading1">
    <w:name w:val="heading 1"/>
    <w:basedOn w:val="Normal"/>
    <w:next w:val="Normal"/>
    <w:qFormat/>
    <w:rsid w:val="001A0473"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1A0473"/>
    <w:pPr>
      <w:keepNext/>
      <w:ind w:left="360" w:hanging="360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1A0473"/>
    <w:pPr>
      <w:keepNext/>
      <w:jc w:val="center"/>
      <w:outlineLvl w:val="2"/>
    </w:pPr>
    <w:rPr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1A0473"/>
    <w:pPr>
      <w:jc w:val="center"/>
    </w:pPr>
    <w:rPr>
      <w:sz w:val="40"/>
    </w:rPr>
  </w:style>
  <w:style w:type="paragraph" w:styleId="Subtitle">
    <w:name w:val="Subtitle"/>
    <w:basedOn w:val="Normal"/>
    <w:qFormat/>
    <w:rsid w:val="001A0473"/>
    <w:rPr>
      <w:b/>
    </w:rPr>
  </w:style>
  <w:style w:type="paragraph" w:styleId="BodyText">
    <w:name w:val="Body Text"/>
    <w:basedOn w:val="Normal"/>
    <w:rsid w:val="001A0473"/>
    <w:rPr>
      <w:b/>
    </w:rPr>
  </w:style>
  <w:style w:type="paragraph" w:styleId="BodyTextIndent">
    <w:name w:val="Body Text Indent"/>
    <w:basedOn w:val="Normal"/>
    <w:rsid w:val="001A0473"/>
    <w:pPr>
      <w:ind w:left="360" w:hanging="360"/>
    </w:pPr>
    <w:rPr>
      <w:b/>
    </w:rPr>
  </w:style>
  <w:style w:type="character" w:styleId="CommentReference">
    <w:name w:val="annotation reference"/>
    <w:basedOn w:val="DefaultParagraphFont"/>
    <w:semiHidden/>
    <w:rsid w:val="001A0473"/>
    <w:rPr>
      <w:sz w:val="16"/>
      <w:szCs w:val="16"/>
    </w:rPr>
  </w:style>
  <w:style w:type="paragraph" w:customStyle="1" w:styleId="PMSection">
    <w:name w:val="PM Section"/>
    <w:basedOn w:val="Normal"/>
    <w:rsid w:val="001A0473"/>
    <w:pPr>
      <w:numPr>
        <w:numId w:val="46"/>
      </w:numPr>
      <w:tabs>
        <w:tab w:val="clear" w:pos="1260"/>
        <w:tab w:val="num" w:pos="720"/>
      </w:tabs>
      <w:ind w:left="720"/>
    </w:pPr>
  </w:style>
  <w:style w:type="paragraph" w:customStyle="1" w:styleId="PMSectionHeader">
    <w:name w:val="PM Section Header"/>
    <w:basedOn w:val="Normal"/>
    <w:rsid w:val="001A0473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pct10" w:color="auto" w:fill="FFFFFF"/>
      <w:ind w:left="360" w:hanging="360"/>
    </w:pPr>
    <w:rPr>
      <w:b/>
    </w:rPr>
  </w:style>
  <w:style w:type="paragraph" w:styleId="CommentText">
    <w:name w:val="annotation text"/>
    <w:basedOn w:val="Normal"/>
    <w:semiHidden/>
    <w:rsid w:val="001A0473"/>
  </w:style>
  <w:style w:type="paragraph" w:customStyle="1" w:styleId="PMCommandText">
    <w:name w:val="PM Command Text"/>
    <w:basedOn w:val="PMSection"/>
    <w:rsid w:val="001A0473"/>
    <w:pPr>
      <w:numPr>
        <w:numId w:val="0"/>
      </w:numPr>
      <w:ind w:left="720"/>
    </w:pPr>
    <w:rPr>
      <w:rFonts w:ascii="Courier New" w:hAnsi="Courier New" w:cs="Courier New"/>
      <w:b/>
      <w:noProof/>
      <w:color w:val="008000"/>
    </w:rPr>
  </w:style>
  <w:style w:type="paragraph" w:customStyle="1" w:styleId="pmsection0">
    <w:name w:val="pmsection"/>
    <w:basedOn w:val="Normal"/>
    <w:rsid w:val="00551F3D"/>
    <w:pPr>
      <w:ind w:left="360" w:hanging="360"/>
    </w:pPr>
    <w:rPr>
      <w:rFonts w:cs="Arial"/>
    </w:rPr>
  </w:style>
  <w:style w:type="character" w:customStyle="1" w:styleId="EmailStyle251">
    <w:name w:val="EmailStyle251"/>
    <w:basedOn w:val="DefaultParagraphFont"/>
    <w:semiHidden/>
    <w:rsid w:val="000E5BF2"/>
    <w:rPr>
      <w:rFonts w:ascii="Times New Roman" w:hAnsi="Times New Roman" w:cs="Times New Roman"/>
      <w:b w:val="0"/>
      <w:bCs w:val="0"/>
      <w:i w:val="0"/>
      <w:iCs w:val="0"/>
      <w:strike w:val="0"/>
      <w:color w:val="auto"/>
      <w:sz w:val="24"/>
      <w:szCs w:val="24"/>
      <w:u w:val="none"/>
    </w:rPr>
  </w:style>
  <w:style w:type="paragraph" w:styleId="ListParagraph">
    <w:name w:val="List Paragraph"/>
    <w:basedOn w:val="Normal"/>
    <w:uiPriority w:val="34"/>
    <w:qFormat/>
    <w:rsid w:val="003C0440"/>
    <w:pPr>
      <w:ind w:left="720"/>
    </w:pPr>
    <w:rPr>
      <w:rFonts w:ascii="Calibri" w:eastAsia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964F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64F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0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8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gay\Local%20Settings\Temporary%20Internet%20Files\OLK3\PM%20Scrip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BE7767-175B-4B0C-A177-1D7DBDFD4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 Script</Template>
  <TotalTime>0</TotalTime>
  <Pages>2</Pages>
  <Words>333</Words>
  <Characters>1526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WAN/MDF PM Script Template</vt:lpstr>
    </vt:vector>
  </TitlesOfParts>
  <Company>Banner Health</Company>
  <LinksUpToDate>false</LinksUpToDate>
  <CharactersWithSpaces>1856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WAN/MDF PM Script Template</dc:title>
  <dc:creator>wanman</dc:creator>
  <cp:lastModifiedBy>Brandon Stevens</cp:lastModifiedBy>
  <cp:revision>2</cp:revision>
  <cp:lastPrinted>2005-06-23T15:28:00Z</cp:lastPrinted>
  <dcterms:created xsi:type="dcterms:W3CDTF">2014-05-09T13:59:00Z</dcterms:created>
  <dcterms:modified xsi:type="dcterms:W3CDTF">2014-05-09T13:59:00Z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wner">
    <vt:lpwstr>James Pflugfelder</vt:lpwstr>
  </property>
</Properties>
</file>